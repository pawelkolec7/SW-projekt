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252FB" w14:textId="77777777" w:rsidR="00DC48FD" w:rsidRPr="00D36159" w:rsidRDefault="00DC48FD" w:rsidP="00DC48FD">
      <w:pPr>
        <w:ind w:firstLine="0"/>
        <w:jc w:val="center"/>
        <w:rPr>
          <w:rFonts w:ascii="Arial" w:hAnsi="Arial" w:cs="Arial"/>
          <w:b/>
          <w:bCs/>
          <w:noProof/>
          <w:sz w:val="24"/>
          <w:lang w:val="pl-PL"/>
        </w:rPr>
      </w:pPr>
      <w:r w:rsidRPr="00D36159">
        <w:rPr>
          <w:rFonts w:ascii="Arial" w:hAnsi="Arial" w:cs="Arial"/>
          <w:b/>
          <w:bCs/>
          <w:noProof/>
          <w:sz w:val="24"/>
          <w:lang w:val="pl-PL"/>
        </w:rPr>
        <w:drawing>
          <wp:anchor distT="0" distB="0" distL="114300" distR="114300" simplePos="0" relativeHeight="251659264" behindDoc="0" locked="0" layoutInCell="1" allowOverlap="1" wp14:anchorId="729EB74A" wp14:editId="0F377D1D">
            <wp:simplePos x="0" y="0"/>
            <wp:positionH relativeFrom="page">
              <wp:posOffset>6513974</wp:posOffset>
            </wp:positionH>
            <wp:positionV relativeFrom="topMargin">
              <wp:posOffset>156126</wp:posOffset>
            </wp:positionV>
            <wp:extent cx="916940" cy="925830"/>
            <wp:effectExtent l="0" t="0" r="0" b="762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 rotWithShape="1">
                    <a:blip r:embed="rId8"/>
                    <a:srcRect l="12190" b="11569"/>
                    <a:stretch/>
                  </pic:blipFill>
                  <pic:spPr bwMode="auto">
                    <a:xfrm>
                      <a:off x="0" y="0"/>
                      <a:ext cx="916940" cy="92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4"/>
          <w:lang w:val="pl-PL"/>
        </w:rPr>
        <w:t>[Z7] KARTA PROJEKTU</w:t>
      </w:r>
    </w:p>
    <w:tbl>
      <w:tblPr>
        <w:tblStyle w:val="Tabela-Siatk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4191"/>
        <w:gridCol w:w="3009"/>
      </w:tblGrid>
      <w:tr w:rsidR="00DC48FD" w:rsidRPr="00D36159" w14:paraId="1E461EA8" w14:textId="77777777" w:rsidTr="00DC48FD">
        <w:trPr>
          <w:trHeight w:val="634"/>
        </w:trPr>
        <w:tc>
          <w:tcPr>
            <w:tcW w:w="1842" w:type="dxa"/>
            <w:vMerge w:val="restart"/>
            <w:tcBorders>
              <w:right w:val="single" w:sz="12" w:space="0" w:color="auto"/>
            </w:tcBorders>
            <w:vAlign w:val="center"/>
          </w:tcPr>
          <w:p w14:paraId="0406229B" w14:textId="77777777" w:rsidR="00DC48FD" w:rsidRPr="000736AB" w:rsidRDefault="00DC48FD" w:rsidP="007A354A">
            <w:pPr>
              <w:ind w:firstLine="0"/>
              <w:jc w:val="center"/>
              <w:rPr>
                <w:rFonts w:ascii="Arial" w:hAnsi="Arial" w:cs="Arial"/>
                <w:sz w:val="28"/>
                <w:szCs w:val="36"/>
                <w:lang w:val="pl-PL"/>
              </w:rPr>
            </w:pPr>
            <w:r w:rsidRPr="000736AB">
              <w:rPr>
                <w:rFonts w:ascii="Arial" w:hAnsi="Arial" w:cs="Arial"/>
                <w:b/>
                <w:bCs/>
                <w:sz w:val="18"/>
                <w:szCs w:val="18"/>
                <w:lang w:val="pl-PL"/>
              </w:rPr>
              <w:t>Grupa laboratoryjna:</w:t>
            </w:r>
            <w:r w:rsidRPr="000736AB">
              <w:rPr>
                <w:rFonts w:ascii="Arial" w:hAnsi="Arial" w:cs="Arial"/>
                <w:sz w:val="18"/>
                <w:szCs w:val="18"/>
                <w:lang w:val="pl-PL"/>
              </w:rPr>
              <w:t xml:space="preserve"> </w:t>
            </w:r>
            <w:r w:rsidRPr="000736AB">
              <w:rPr>
                <w:rFonts w:ascii="Arial" w:hAnsi="Arial" w:cs="Arial"/>
                <w:sz w:val="28"/>
                <w:szCs w:val="36"/>
                <w:lang w:val="pl-PL"/>
              </w:rPr>
              <w:t>L11</w:t>
            </w:r>
          </w:p>
          <w:p w14:paraId="7A6A495B" w14:textId="77777777" w:rsidR="00DC48FD" w:rsidRPr="00D36159" w:rsidRDefault="00DC48FD" w:rsidP="007A354A">
            <w:pPr>
              <w:ind w:firstLine="0"/>
              <w:jc w:val="center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0736AB">
              <w:rPr>
                <w:rFonts w:ascii="Arial" w:hAnsi="Arial" w:cs="Arial"/>
                <w:b/>
                <w:bCs/>
                <w:sz w:val="18"/>
                <w:szCs w:val="18"/>
                <w:lang w:val="pl-PL"/>
              </w:rPr>
              <w:t>Podgrupa: 4</w:t>
            </w:r>
          </w:p>
        </w:tc>
        <w:tc>
          <w:tcPr>
            <w:tcW w:w="419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A8D18F9" w14:textId="77777777" w:rsidR="00DC48FD" w:rsidRPr="006E2FAA" w:rsidRDefault="00DC48FD" w:rsidP="00DC48FD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  <w:r>
              <w:rPr>
                <w:rFonts w:ascii="Arial" w:hAnsi="Arial" w:cs="Arial"/>
                <w:sz w:val="19"/>
                <w:szCs w:val="20"/>
                <w:lang w:val="pl-PL"/>
              </w:rPr>
              <w:t>Paweł Kolec (155 873)</w:t>
            </w:r>
          </w:p>
        </w:tc>
        <w:tc>
          <w:tcPr>
            <w:tcW w:w="3009" w:type="dxa"/>
            <w:vMerge w:val="restart"/>
            <w:tcBorders>
              <w:left w:val="single" w:sz="12" w:space="0" w:color="auto"/>
            </w:tcBorders>
          </w:tcPr>
          <w:p w14:paraId="7203FE77" w14:textId="77777777" w:rsidR="00DC48FD" w:rsidRPr="00D36159" w:rsidRDefault="00DC48FD" w:rsidP="007A354A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</w:p>
        </w:tc>
      </w:tr>
      <w:tr w:rsidR="00DC48FD" w:rsidRPr="00D36159" w14:paraId="3D974196" w14:textId="77777777" w:rsidTr="00DC48FD">
        <w:trPr>
          <w:trHeight w:val="598"/>
        </w:trPr>
        <w:tc>
          <w:tcPr>
            <w:tcW w:w="1842" w:type="dxa"/>
            <w:vMerge/>
            <w:tcBorders>
              <w:right w:val="single" w:sz="12" w:space="0" w:color="auto"/>
            </w:tcBorders>
          </w:tcPr>
          <w:p w14:paraId="0312DD97" w14:textId="77777777" w:rsidR="00DC48FD" w:rsidRPr="00D36159" w:rsidRDefault="00DC48FD" w:rsidP="007A354A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</w:p>
        </w:tc>
        <w:tc>
          <w:tcPr>
            <w:tcW w:w="419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5CB9312" w14:textId="77777777" w:rsidR="00DC48FD" w:rsidRPr="00D36159" w:rsidRDefault="00DC48FD" w:rsidP="00DC48FD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  <w:r w:rsidRPr="00D36159">
              <w:rPr>
                <w:rFonts w:ascii="Arial" w:hAnsi="Arial" w:cs="Arial"/>
                <w:sz w:val="19"/>
                <w:szCs w:val="20"/>
                <w:lang w:val="pl-PL"/>
              </w:rPr>
              <w:t>Adam Nowa</w:t>
            </w:r>
            <w:r>
              <w:rPr>
                <w:rFonts w:ascii="Arial" w:hAnsi="Arial" w:cs="Arial"/>
                <w:sz w:val="19"/>
                <w:szCs w:val="20"/>
                <w:lang w:val="pl-PL"/>
              </w:rPr>
              <w:t>cki</w:t>
            </w:r>
            <w:r w:rsidRPr="00D36159">
              <w:rPr>
                <w:rFonts w:ascii="Arial" w:hAnsi="Arial" w:cs="Arial"/>
                <w:sz w:val="19"/>
                <w:szCs w:val="20"/>
                <w:lang w:val="pl-PL"/>
              </w:rPr>
              <w:t xml:space="preserve"> (</w:t>
            </w:r>
            <w:r>
              <w:rPr>
                <w:rFonts w:ascii="Arial" w:hAnsi="Arial" w:cs="Arial"/>
                <w:sz w:val="19"/>
                <w:szCs w:val="20"/>
                <w:lang w:val="pl-PL"/>
              </w:rPr>
              <w:t>155 838</w:t>
            </w:r>
            <w:r w:rsidRPr="00D36159">
              <w:rPr>
                <w:rFonts w:ascii="Arial" w:hAnsi="Arial" w:cs="Arial"/>
                <w:sz w:val="19"/>
                <w:szCs w:val="20"/>
                <w:lang w:val="pl-PL"/>
              </w:rPr>
              <w:t>)</w:t>
            </w:r>
          </w:p>
        </w:tc>
        <w:tc>
          <w:tcPr>
            <w:tcW w:w="3009" w:type="dxa"/>
            <w:vMerge/>
            <w:tcBorders>
              <w:left w:val="single" w:sz="12" w:space="0" w:color="auto"/>
            </w:tcBorders>
          </w:tcPr>
          <w:p w14:paraId="6DD5C945" w14:textId="77777777" w:rsidR="00DC48FD" w:rsidRPr="00D36159" w:rsidRDefault="00DC48FD" w:rsidP="007A354A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</w:p>
        </w:tc>
      </w:tr>
      <w:tr w:rsidR="00DC48FD" w:rsidRPr="00D36159" w14:paraId="6BBC3D9D" w14:textId="77777777" w:rsidTr="007A354A">
        <w:trPr>
          <w:trHeight w:val="50"/>
        </w:trPr>
        <w:tc>
          <w:tcPr>
            <w:tcW w:w="1842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EBBE6D7" w14:textId="77777777" w:rsidR="00DC48FD" w:rsidRPr="00D36159" w:rsidRDefault="00DC48FD" w:rsidP="007A354A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</w:p>
        </w:tc>
        <w:tc>
          <w:tcPr>
            <w:tcW w:w="419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93ADA8" w14:textId="77777777" w:rsidR="00DC48FD" w:rsidRPr="00D36159" w:rsidRDefault="00DC48FD" w:rsidP="007A354A">
            <w:pPr>
              <w:ind w:firstLine="0"/>
              <w:jc w:val="center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D36159"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  <w:t>Prowadzący zajęcia:</w:t>
            </w:r>
          </w:p>
        </w:tc>
        <w:tc>
          <w:tcPr>
            <w:tcW w:w="30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179E111" w14:textId="77777777" w:rsidR="00DC48FD" w:rsidRPr="00D36159" w:rsidRDefault="00DC48FD" w:rsidP="007A354A">
            <w:pPr>
              <w:ind w:firstLine="0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D36159"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  <w:t>dr inż. Ariel Antonowicz</w:t>
            </w:r>
          </w:p>
        </w:tc>
      </w:tr>
      <w:tr w:rsidR="00DC48FD" w:rsidRPr="00CF76D0" w14:paraId="720C9603" w14:textId="77777777" w:rsidTr="007A354A">
        <w:trPr>
          <w:trHeight w:val="715"/>
        </w:trPr>
        <w:tc>
          <w:tcPr>
            <w:tcW w:w="9042" w:type="dxa"/>
            <w:gridSpan w:val="3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F94945E" w14:textId="77777777" w:rsidR="00DC48FD" w:rsidRPr="006E2FAA" w:rsidRDefault="00DC48FD" w:rsidP="007A354A">
            <w:pPr>
              <w:ind w:firstLine="0"/>
              <w:jc w:val="center"/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</w:pPr>
            <w:r w:rsidRPr="006E2FAA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System monitorowania i sterowania podlewaniem roślin z wykorzystaniem </w:t>
            </w:r>
            <w:proofErr w:type="spellStart"/>
            <w:r w:rsidRPr="006E2FAA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Raspberry</w:t>
            </w:r>
            <w:proofErr w:type="spellEnd"/>
            <w:r w:rsidRPr="006E2FAA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 Pi</w:t>
            </w:r>
          </w:p>
        </w:tc>
      </w:tr>
      <w:tr w:rsidR="00DC48FD" w:rsidRPr="00CF76D0" w14:paraId="107A5B6F" w14:textId="77777777" w:rsidTr="007A354A">
        <w:trPr>
          <w:trHeight w:val="1897"/>
        </w:trPr>
        <w:tc>
          <w:tcPr>
            <w:tcW w:w="184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E3F64F" w14:textId="77777777" w:rsidR="00DC48FD" w:rsidRPr="00FE14B9" w:rsidRDefault="00DC48FD" w:rsidP="007A354A">
            <w:pPr>
              <w:ind w:firstLine="0"/>
              <w:jc w:val="center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FE14B9"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  <w:t>CEL PROJEKTU</w:t>
            </w:r>
          </w:p>
        </w:tc>
        <w:tc>
          <w:tcPr>
            <w:tcW w:w="72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F6D3367" w14:textId="77777777" w:rsidR="00DC48FD" w:rsidRPr="006E2FAA" w:rsidRDefault="00DC48FD" w:rsidP="007A354A">
            <w:pPr>
              <w:ind w:firstLine="0"/>
              <w:jc w:val="center"/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</w:pPr>
            <w:r w:rsidRPr="006E2FAA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Projekt zakłada stworzenie systemu wspierającego pielęgnację roślin poprzez monitorowanie warunków środowiskowych i automatyczne sterowanie podlewaniem. Wykorzystuje czujniki temperatury i wilgotności powietrza (DHT11), nasłonecznienia (BH1750) oraz wilgotności gleby, a dane w czasie rzeczywistym są prezentowane na stronie w formie wykresów.</w:t>
            </w:r>
          </w:p>
          <w:p w14:paraId="0B59D62E" w14:textId="77777777" w:rsidR="00DC48FD" w:rsidRPr="00FE14B9" w:rsidRDefault="00DC48FD" w:rsidP="007A354A">
            <w:pPr>
              <w:ind w:firstLine="0"/>
              <w:jc w:val="center"/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</w:pPr>
            <w:r w:rsidRPr="006E2FAA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System automatycznie włącza pompkę, gdy wilgotność gleby spadnie poniżej ustalonego poziomu, a także umożliwia ręczne podlewanie za pomocą przycisku na stronie. Dzięki </w:t>
            </w:r>
            <w:proofErr w:type="spellStart"/>
            <w:r w:rsidRPr="006E2FAA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Raspberry</w:t>
            </w:r>
            <w:proofErr w:type="spellEnd"/>
            <w:r w:rsidRPr="006E2FAA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 Pi i integracji z przekaźnikiem i czujnikami, zapewnia zdalne sterowanie, oszczędność wody i optymalne warunki dla roślin.</w:t>
            </w:r>
          </w:p>
        </w:tc>
      </w:tr>
      <w:tr w:rsidR="00DC48FD" w:rsidRPr="00FE14B9" w14:paraId="7C949CE8" w14:textId="77777777" w:rsidTr="007A354A">
        <w:trPr>
          <w:trHeight w:val="543"/>
        </w:trPr>
        <w:tc>
          <w:tcPr>
            <w:tcW w:w="9042" w:type="dxa"/>
            <w:gridSpan w:val="3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12780F" w14:textId="77777777" w:rsidR="00DC48FD" w:rsidRPr="00D36159" w:rsidRDefault="00DC48FD" w:rsidP="007A354A">
            <w:pPr>
              <w:ind w:firstLine="0"/>
              <w:jc w:val="center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  <w:t>SCHEMAT POGLĄDOWY</w:t>
            </w:r>
          </w:p>
        </w:tc>
      </w:tr>
      <w:tr w:rsidR="00DC48FD" w:rsidRPr="006E2FAA" w14:paraId="7ADCDFDD" w14:textId="77777777" w:rsidTr="007A354A">
        <w:trPr>
          <w:trHeight w:val="5207"/>
        </w:trPr>
        <w:tc>
          <w:tcPr>
            <w:tcW w:w="9042" w:type="dxa"/>
            <w:gridSpan w:val="3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5458BB" w14:textId="77777777" w:rsidR="00DC48FD" w:rsidRPr="00D36159" w:rsidRDefault="00DC48FD" w:rsidP="007A354A">
            <w:pPr>
              <w:ind w:firstLine="0"/>
              <w:jc w:val="center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321895">
              <w:rPr>
                <w:rFonts w:ascii="Arial" w:hAnsi="Arial" w:cs="Arial"/>
                <w:b/>
                <w:bCs/>
                <w:noProof/>
                <w:sz w:val="19"/>
                <w:szCs w:val="20"/>
                <w:lang w:val="pl-PL"/>
              </w:rPr>
              <w:drawing>
                <wp:inline distT="0" distB="0" distL="0" distR="0" wp14:anchorId="385B258A" wp14:editId="1BBBF168">
                  <wp:extent cx="4314825" cy="3263229"/>
                  <wp:effectExtent l="0" t="0" r="0" b="0"/>
                  <wp:docPr id="78542283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4228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902" cy="327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8FD" w:rsidRPr="00CF76D0" w14:paraId="37BD4221" w14:textId="77777777" w:rsidTr="007A354A">
        <w:trPr>
          <w:trHeight w:val="1964"/>
        </w:trPr>
        <w:tc>
          <w:tcPr>
            <w:tcW w:w="184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6850AB7" w14:textId="77777777" w:rsidR="00DC48FD" w:rsidRPr="00FE14B9" w:rsidRDefault="00DC48FD" w:rsidP="007A354A">
            <w:pPr>
              <w:ind w:firstLine="0"/>
              <w:jc w:val="center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FE14B9"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  <w:t xml:space="preserve">WYKORZYSTANA PLATFORMA SPRZĘTOWA, ELEMENTY POMIAROWE </w:t>
            </w:r>
            <w:r w:rsidRPr="00FE14B9"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  <w:br/>
              <w:t>I WYKONAWCZE</w:t>
            </w:r>
          </w:p>
        </w:tc>
        <w:tc>
          <w:tcPr>
            <w:tcW w:w="72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8F8B179" w14:textId="77777777" w:rsidR="00DC48FD" w:rsidRPr="000736AB" w:rsidRDefault="00DC48FD" w:rsidP="007A354A">
            <w:pPr>
              <w:ind w:firstLine="0"/>
              <w:jc w:val="center"/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</w:pPr>
            <w:proofErr w:type="spellStart"/>
            <w:r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Raspberry</w:t>
            </w:r>
            <w:proofErr w:type="spellEnd"/>
            <w:r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 Pi 3B+, </w:t>
            </w:r>
            <w:r w:rsidRPr="000736AB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Czujnik temperatury i wilgotności powietrza DHT11</w:t>
            </w:r>
            <w:r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, </w:t>
            </w:r>
            <w:r w:rsidRPr="000736AB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Czujnik nasłonecznienia BH1750</w:t>
            </w:r>
            <w:r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, </w:t>
            </w:r>
            <w:r w:rsidRPr="000736AB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Czujnik wilgotności gleby</w:t>
            </w:r>
            <w:r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 z modułem LM393, </w:t>
            </w:r>
            <w:r w:rsidRPr="000736AB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Pompka wodna DC 6V</w:t>
            </w:r>
            <w:r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, </w:t>
            </w:r>
            <w:r w:rsidRPr="000736AB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Przekaźnik</w:t>
            </w:r>
            <w:r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 xml:space="preserve"> </w:t>
            </w:r>
            <w:r w:rsidRPr="000736AB">
              <w:rPr>
                <w:rFonts w:ascii="Arial" w:hAnsi="Arial" w:cs="Arial"/>
                <w:i/>
                <w:iCs/>
                <w:sz w:val="19"/>
                <w:szCs w:val="20"/>
                <w:lang w:val="pl-PL"/>
              </w:rPr>
              <w:t>SRD-03VDC-SL-C</w:t>
            </w:r>
          </w:p>
        </w:tc>
      </w:tr>
    </w:tbl>
    <w:p w14:paraId="0C8781A4" w14:textId="12E5C451" w:rsidR="0030700F" w:rsidRDefault="0030700F" w:rsidP="00FE14B9">
      <w:pPr>
        <w:ind w:firstLine="0"/>
        <w:rPr>
          <w:rFonts w:ascii="Arial" w:hAnsi="Arial" w:cs="Arial"/>
          <w:sz w:val="19"/>
          <w:szCs w:val="20"/>
          <w:lang w:val="pl-PL"/>
        </w:rPr>
      </w:pPr>
    </w:p>
    <w:p w14:paraId="09443D30" w14:textId="79141483" w:rsidR="00F27897" w:rsidRPr="0045038D" w:rsidRDefault="00F27897" w:rsidP="00F27897">
      <w:pPr>
        <w:pStyle w:val="Akapitzlist"/>
        <w:numPr>
          <w:ilvl w:val="0"/>
          <w:numId w:val="33"/>
        </w:numPr>
        <w:rPr>
          <w:rFonts w:asciiTheme="minorHAnsi" w:hAnsiTheme="minorHAnsi" w:cstheme="minorHAnsi"/>
          <w:b/>
          <w:bCs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lastRenderedPageBreak/>
        <w:t>Cel i zakres projektu.</w:t>
      </w:r>
    </w:p>
    <w:p w14:paraId="61787566" w14:textId="77777777" w:rsidR="00F77DC0" w:rsidRPr="0045038D" w:rsidRDefault="00F77DC0" w:rsidP="00F77DC0">
      <w:pPr>
        <w:ind w:firstLine="0"/>
        <w:rPr>
          <w:rFonts w:asciiTheme="minorHAnsi" w:hAnsiTheme="minorHAnsi" w:cstheme="minorHAnsi"/>
          <w:i/>
          <w:iCs/>
          <w:lang w:val="pl-PL"/>
        </w:rPr>
      </w:pPr>
    </w:p>
    <w:p w14:paraId="210A6147" w14:textId="2628EF02" w:rsidR="00F77DC0" w:rsidRPr="0045038D" w:rsidRDefault="00F77DC0" w:rsidP="00F77DC0">
      <w:pPr>
        <w:ind w:firstLine="0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System monitorowania i sterowania podlewaniem ro</w:t>
      </w:r>
      <w:r w:rsidRPr="0045038D">
        <w:rPr>
          <w:rFonts w:ascii="Calibri" w:hAnsi="Calibri" w:cs="Calibri"/>
          <w:b/>
          <w:bCs/>
          <w:lang w:val="pl-PL"/>
        </w:rPr>
        <w:t>ś</w:t>
      </w:r>
      <w:r w:rsidRPr="0045038D">
        <w:rPr>
          <w:rFonts w:asciiTheme="minorHAnsi" w:hAnsiTheme="minorHAnsi" w:cstheme="minorHAnsi"/>
          <w:b/>
          <w:bCs/>
          <w:lang w:val="pl-PL"/>
        </w:rPr>
        <w:t xml:space="preserve">lin z wykorzystaniem </w:t>
      </w:r>
      <w:proofErr w:type="spellStart"/>
      <w:r w:rsidRPr="0045038D">
        <w:rPr>
          <w:rFonts w:asciiTheme="minorHAnsi" w:hAnsiTheme="minorHAnsi" w:cstheme="minorHAnsi"/>
          <w:b/>
          <w:bCs/>
          <w:lang w:val="pl-PL"/>
        </w:rPr>
        <w:t>Raspberry</w:t>
      </w:r>
      <w:proofErr w:type="spellEnd"/>
      <w:r w:rsidRPr="0045038D">
        <w:rPr>
          <w:rFonts w:asciiTheme="minorHAnsi" w:hAnsiTheme="minorHAnsi" w:cstheme="minorHAnsi"/>
          <w:b/>
          <w:bCs/>
          <w:lang w:val="pl-PL"/>
        </w:rPr>
        <w:t xml:space="preserve"> Pi</w:t>
      </w:r>
      <w:r w:rsidR="00B02B60" w:rsidRPr="0045038D">
        <w:rPr>
          <w:rFonts w:asciiTheme="minorHAnsi" w:hAnsiTheme="minorHAnsi" w:cstheme="minorHAnsi"/>
          <w:b/>
          <w:bCs/>
          <w:lang w:val="pl-PL"/>
        </w:rPr>
        <w:t>:</w:t>
      </w:r>
    </w:p>
    <w:p w14:paraId="264294CC" w14:textId="77777777" w:rsidR="00F77DC0" w:rsidRPr="0045038D" w:rsidRDefault="00F77DC0" w:rsidP="00B02B60">
      <w:pPr>
        <w:ind w:firstLine="0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lang w:val="pl-PL"/>
        </w:rPr>
        <w:t>Celem projektu jest stworzenie zintegrowanego systemu wspieraj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cego piel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>gnacj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ro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 xml:space="preserve">lin poprzez monitorowanie warunków 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rodowiskowych oraz automatyczne sterowanie procesem podlewania. System ten ma na celu u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atwienie opieki nad ro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linami, zwi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>kszenie efektywno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ci zu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>ycia wody oraz popraw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kondycji ro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lin dzi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>ki precyzyjnemu dostosowaniu poziomu nawodnienia do ich potrzeb.</w:t>
      </w:r>
    </w:p>
    <w:p w14:paraId="34E51B7B" w14:textId="77777777" w:rsidR="00F77DC0" w:rsidRPr="0045038D" w:rsidRDefault="00F77DC0" w:rsidP="00F77DC0">
      <w:pPr>
        <w:rPr>
          <w:rFonts w:asciiTheme="minorHAnsi" w:hAnsiTheme="minorHAnsi" w:cstheme="minorHAnsi"/>
          <w:lang w:val="pl-PL"/>
        </w:rPr>
      </w:pPr>
    </w:p>
    <w:p w14:paraId="1F2406B3" w14:textId="5E2AC0D6" w:rsidR="00F77DC0" w:rsidRPr="0045038D" w:rsidRDefault="00F77DC0" w:rsidP="00F77DC0">
      <w:pPr>
        <w:ind w:firstLine="0"/>
        <w:rPr>
          <w:rFonts w:asciiTheme="minorHAnsi" w:hAnsiTheme="minorHAnsi" w:cstheme="minorHAnsi"/>
          <w:b/>
          <w:bCs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Zakres realizacji – komponenty sprz</w:t>
      </w:r>
      <w:r w:rsidRPr="0045038D">
        <w:rPr>
          <w:rFonts w:ascii="Calibri" w:hAnsi="Calibri" w:cs="Calibri"/>
          <w:b/>
          <w:bCs/>
          <w:lang w:val="pl-PL"/>
        </w:rPr>
        <w:t>ę</w:t>
      </w:r>
      <w:r w:rsidRPr="0045038D">
        <w:rPr>
          <w:rFonts w:asciiTheme="minorHAnsi" w:hAnsiTheme="minorHAnsi" w:cstheme="minorHAnsi"/>
          <w:b/>
          <w:bCs/>
          <w:lang w:val="pl-PL"/>
        </w:rPr>
        <w:t>towe:</w:t>
      </w:r>
    </w:p>
    <w:p w14:paraId="1ED57F91" w14:textId="2CB7BB05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1.Raspberry Pi 3B+:</w:t>
      </w:r>
      <w:r w:rsidRPr="0045038D">
        <w:rPr>
          <w:rFonts w:asciiTheme="minorHAnsi" w:hAnsiTheme="minorHAnsi" w:cstheme="minorHAnsi"/>
          <w:lang w:val="pl-PL"/>
        </w:rPr>
        <w:t xml:space="preserve"> Stanowi centraln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 xml:space="preserve"> jednostk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steruj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c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, obs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uguj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c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 xml:space="preserve"> po</w:t>
      </w:r>
      <w:r w:rsidRPr="0045038D">
        <w:rPr>
          <w:rFonts w:ascii="Calibri" w:hAnsi="Calibri" w:cs="Calibri"/>
          <w:lang w:val="pl-PL"/>
        </w:rPr>
        <w:t>łą</w:t>
      </w:r>
      <w:r w:rsidRPr="0045038D">
        <w:rPr>
          <w:rFonts w:asciiTheme="minorHAnsi" w:hAnsiTheme="minorHAnsi" w:cstheme="minorHAnsi"/>
          <w:lang w:val="pl-PL"/>
        </w:rPr>
        <w:t>czenia z czujnikami, przeka</w:t>
      </w:r>
      <w:r w:rsidRPr="0045038D">
        <w:rPr>
          <w:rFonts w:ascii="Calibri" w:hAnsi="Calibri" w:cs="Calibri"/>
          <w:lang w:val="pl-PL"/>
        </w:rPr>
        <w:t>ź</w:t>
      </w:r>
      <w:r w:rsidRPr="0045038D">
        <w:rPr>
          <w:rFonts w:asciiTheme="minorHAnsi" w:hAnsiTheme="minorHAnsi" w:cstheme="minorHAnsi"/>
          <w:lang w:val="pl-PL"/>
        </w:rPr>
        <w:t>nikiem i stron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 xml:space="preserve"> internetow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. Umo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>liwia analiz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danych w czasie rzeczywistym oraz sterowanie pomp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 xml:space="preserve"> wodn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.</w:t>
      </w:r>
    </w:p>
    <w:p w14:paraId="7F8BA681" w14:textId="397C6DF2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2.Czujnik temperatury i wilgotno</w:t>
      </w:r>
      <w:r w:rsidRPr="0045038D">
        <w:rPr>
          <w:rFonts w:ascii="Calibri" w:hAnsi="Calibri" w:cs="Calibri"/>
          <w:b/>
          <w:bCs/>
          <w:lang w:val="pl-PL"/>
        </w:rPr>
        <w:t>ś</w:t>
      </w:r>
      <w:r w:rsidRPr="0045038D">
        <w:rPr>
          <w:rFonts w:asciiTheme="minorHAnsi" w:hAnsiTheme="minorHAnsi" w:cstheme="minorHAnsi"/>
          <w:b/>
          <w:bCs/>
          <w:lang w:val="pl-PL"/>
        </w:rPr>
        <w:t>ci powietrza (DHT11):</w:t>
      </w:r>
      <w:r w:rsidRPr="0045038D">
        <w:rPr>
          <w:rFonts w:asciiTheme="minorHAnsi" w:hAnsiTheme="minorHAnsi" w:cstheme="minorHAnsi"/>
          <w:lang w:val="pl-PL"/>
        </w:rPr>
        <w:br/>
        <w:t>Monitoruje temperatur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oraz wilgotno</w:t>
      </w:r>
      <w:r w:rsidRPr="0045038D">
        <w:rPr>
          <w:rFonts w:ascii="Calibri" w:hAnsi="Calibri" w:cs="Calibri"/>
          <w:lang w:val="pl-PL"/>
        </w:rPr>
        <w:t>ść</w:t>
      </w:r>
      <w:r w:rsidRPr="0045038D">
        <w:rPr>
          <w:rFonts w:asciiTheme="minorHAnsi" w:hAnsiTheme="minorHAnsi" w:cstheme="minorHAnsi"/>
          <w:lang w:val="pl-PL"/>
        </w:rPr>
        <w:t xml:space="preserve"> powietrza, co pozwala na ocen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warunków mikroklimatycznych.</w:t>
      </w:r>
    </w:p>
    <w:p w14:paraId="2B7F91FC" w14:textId="187F9B87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3.Czujnik nas</w:t>
      </w:r>
      <w:r w:rsidRPr="0045038D">
        <w:rPr>
          <w:rFonts w:ascii="Calibri" w:hAnsi="Calibri" w:cs="Calibri"/>
          <w:b/>
          <w:bCs/>
          <w:lang w:val="pl-PL"/>
        </w:rPr>
        <w:t>ł</w:t>
      </w:r>
      <w:r w:rsidRPr="0045038D">
        <w:rPr>
          <w:rFonts w:asciiTheme="minorHAnsi" w:hAnsiTheme="minorHAnsi" w:cstheme="minorHAnsi"/>
          <w:b/>
          <w:bCs/>
          <w:lang w:val="pl-PL"/>
        </w:rPr>
        <w:t>onecznienia (BH1750):</w:t>
      </w:r>
      <w:r w:rsidRPr="0045038D">
        <w:rPr>
          <w:rFonts w:asciiTheme="minorHAnsi" w:hAnsiTheme="minorHAnsi" w:cstheme="minorHAnsi"/>
          <w:lang w:val="pl-PL"/>
        </w:rPr>
        <w:br/>
        <w:t>Mierzy poziom 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wietlenia, dostarczaj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c informacji o ekspozycji ro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 xml:space="preserve">lin na 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wiat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o.</w:t>
      </w:r>
    </w:p>
    <w:p w14:paraId="58103268" w14:textId="747D35C6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4.Czujnik wilgotno</w:t>
      </w:r>
      <w:r w:rsidRPr="0045038D">
        <w:rPr>
          <w:rFonts w:ascii="Calibri" w:hAnsi="Calibri" w:cs="Calibri"/>
          <w:b/>
          <w:bCs/>
          <w:lang w:val="pl-PL"/>
        </w:rPr>
        <w:t>ś</w:t>
      </w:r>
      <w:r w:rsidRPr="0045038D">
        <w:rPr>
          <w:rFonts w:asciiTheme="minorHAnsi" w:hAnsiTheme="minorHAnsi" w:cstheme="minorHAnsi"/>
          <w:b/>
          <w:bCs/>
          <w:lang w:val="pl-PL"/>
        </w:rPr>
        <w:t>ci gleby z modu</w:t>
      </w:r>
      <w:r w:rsidRPr="0045038D">
        <w:rPr>
          <w:rFonts w:ascii="Calibri" w:hAnsi="Calibri" w:cs="Calibri"/>
          <w:b/>
          <w:bCs/>
          <w:lang w:val="pl-PL"/>
        </w:rPr>
        <w:t>ł</w:t>
      </w:r>
      <w:r w:rsidRPr="0045038D">
        <w:rPr>
          <w:rFonts w:asciiTheme="minorHAnsi" w:hAnsiTheme="minorHAnsi" w:cstheme="minorHAnsi"/>
          <w:b/>
          <w:bCs/>
          <w:lang w:val="pl-PL"/>
        </w:rPr>
        <w:t>em LM393:</w:t>
      </w:r>
      <w:r w:rsidRPr="0045038D">
        <w:rPr>
          <w:rFonts w:asciiTheme="minorHAnsi" w:hAnsiTheme="minorHAnsi" w:cstheme="minorHAnsi"/>
          <w:lang w:val="pl-PL"/>
        </w:rPr>
        <w:br/>
        <w:t>Umo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>liwia precyzyjne monitorowanie wilgotno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ci pod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o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>a, co stanowi kluczowy parametr decyduj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cy o konieczno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ci podlewania.</w:t>
      </w:r>
    </w:p>
    <w:p w14:paraId="006AB306" w14:textId="3D65274F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5.Pompka wodna DC 6V i przeka</w:t>
      </w:r>
      <w:r w:rsidRPr="0045038D">
        <w:rPr>
          <w:rFonts w:ascii="Calibri" w:hAnsi="Calibri" w:cs="Calibri"/>
          <w:b/>
          <w:bCs/>
          <w:lang w:val="pl-PL"/>
        </w:rPr>
        <w:t>ź</w:t>
      </w:r>
      <w:r w:rsidRPr="0045038D">
        <w:rPr>
          <w:rFonts w:asciiTheme="minorHAnsi" w:hAnsiTheme="minorHAnsi" w:cstheme="minorHAnsi"/>
          <w:b/>
          <w:bCs/>
          <w:lang w:val="pl-PL"/>
        </w:rPr>
        <w:t>nik SRD-03VDC-SL-C:</w:t>
      </w:r>
      <w:r w:rsidRPr="0045038D">
        <w:rPr>
          <w:rFonts w:asciiTheme="minorHAnsi" w:hAnsiTheme="minorHAnsi" w:cstheme="minorHAnsi"/>
          <w:lang w:val="pl-PL"/>
        </w:rPr>
        <w:br/>
        <w:t>Pompka wodna realizuje proces podlewania, natomiast przeka</w:t>
      </w:r>
      <w:r w:rsidRPr="0045038D">
        <w:rPr>
          <w:rFonts w:ascii="Calibri" w:hAnsi="Calibri" w:cs="Calibri"/>
          <w:lang w:val="pl-PL"/>
        </w:rPr>
        <w:t>ź</w:t>
      </w:r>
      <w:r w:rsidRPr="0045038D">
        <w:rPr>
          <w:rFonts w:asciiTheme="minorHAnsi" w:hAnsiTheme="minorHAnsi" w:cstheme="minorHAnsi"/>
          <w:lang w:val="pl-PL"/>
        </w:rPr>
        <w:t>nik zapewnia bezpieczne prze</w:t>
      </w:r>
      <w:r w:rsidRPr="0045038D">
        <w:rPr>
          <w:rFonts w:ascii="Calibri" w:hAnsi="Calibri" w:cs="Calibri"/>
          <w:lang w:val="pl-PL"/>
        </w:rPr>
        <w:t>łą</w:t>
      </w:r>
      <w:r w:rsidRPr="0045038D">
        <w:rPr>
          <w:rFonts w:asciiTheme="minorHAnsi" w:hAnsiTheme="minorHAnsi" w:cstheme="minorHAnsi"/>
          <w:lang w:val="pl-PL"/>
        </w:rPr>
        <w:t>czanie pompy na podstawie sygna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ów steruj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cych.</w:t>
      </w:r>
    </w:p>
    <w:p w14:paraId="6B9FFE74" w14:textId="77777777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</w:p>
    <w:p w14:paraId="1862AE98" w14:textId="32A1289E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b/>
          <w:bCs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Zakres realizacji – aspekty programistyczne:</w:t>
      </w:r>
    </w:p>
    <w:p w14:paraId="1CD0C6A7" w14:textId="426436C9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 xml:space="preserve">1.Oprogramowanie </w:t>
      </w:r>
      <w:proofErr w:type="spellStart"/>
      <w:r w:rsidRPr="0045038D">
        <w:rPr>
          <w:rFonts w:asciiTheme="minorHAnsi" w:hAnsiTheme="minorHAnsi" w:cstheme="minorHAnsi"/>
          <w:b/>
          <w:bCs/>
          <w:lang w:val="pl-PL"/>
        </w:rPr>
        <w:t>Raspberry</w:t>
      </w:r>
      <w:proofErr w:type="spellEnd"/>
      <w:r w:rsidRPr="0045038D">
        <w:rPr>
          <w:rFonts w:asciiTheme="minorHAnsi" w:hAnsiTheme="minorHAnsi" w:cstheme="minorHAnsi"/>
          <w:b/>
          <w:bCs/>
          <w:lang w:val="pl-PL"/>
        </w:rPr>
        <w:t xml:space="preserve"> Pi:</w:t>
      </w:r>
      <w:r w:rsidRPr="0045038D">
        <w:rPr>
          <w:rFonts w:asciiTheme="minorHAnsi" w:hAnsiTheme="minorHAnsi" w:cstheme="minorHAnsi"/>
          <w:lang w:val="pl-PL"/>
        </w:rPr>
        <w:br/>
        <w:t>Implementacja kodu w j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zyku </w:t>
      </w:r>
      <w:proofErr w:type="spellStart"/>
      <w:r w:rsidRPr="0045038D">
        <w:rPr>
          <w:rFonts w:asciiTheme="minorHAnsi" w:hAnsiTheme="minorHAnsi" w:cstheme="minorHAnsi"/>
          <w:lang w:val="pl-PL"/>
        </w:rPr>
        <w:t>Python</w:t>
      </w:r>
      <w:proofErr w:type="spellEnd"/>
      <w:r w:rsidRPr="0045038D">
        <w:rPr>
          <w:rFonts w:asciiTheme="minorHAnsi" w:hAnsiTheme="minorHAnsi" w:cstheme="minorHAnsi"/>
          <w:lang w:val="pl-PL"/>
        </w:rPr>
        <w:t>, który obs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uguje odczyty z czujników, analizuje dane i steruje przeka</w:t>
      </w:r>
      <w:r w:rsidRPr="0045038D">
        <w:rPr>
          <w:rFonts w:ascii="Calibri" w:hAnsi="Calibri" w:cs="Calibri"/>
          <w:lang w:val="pl-PL"/>
        </w:rPr>
        <w:t>ź</w:t>
      </w:r>
      <w:r w:rsidRPr="0045038D">
        <w:rPr>
          <w:rFonts w:asciiTheme="minorHAnsi" w:hAnsiTheme="minorHAnsi" w:cstheme="minorHAnsi"/>
          <w:lang w:val="pl-PL"/>
        </w:rPr>
        <w:t>nikiem. Oprogramowanie zawiera algorytm porównuj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cy bie</w:t>
      </w:r>
      <w:r w:rsidRPr="0045038D">
        <w:rPr>
          <w:rFonts w:ascii="Calibri" w:hAnsi="Calibri" w:cs="Calibri"/>
          <w:lang w:val="pl-PL"/>
        </w:rPr>
        <w:t>żą</w:t>
      </w:r>
      <w:r w:rsidRPr="0045038D">
        <w:rPr>
          <w:rFonts w:asciiTheme="minorHAnsi" w:hAnsiTheme="minorHAnsi" w:cstheme="minorHAnsi"/>
          <w:lang w:val="pl-PL"/>
        </w:rPr>
        <w:t>cy poziom wilgotno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ci gleby z ustalonym progiem. Dodatkowo, wszystkie zbierane dane (wilgotno</w:t>
      </w:r>
      <w:r w:rsidRPr="0045038D">
        <w:rPr>
          <w:rFonts w:ascii="Calibri" w:hAnsi="Calibri" w:cs="Calibri"/>
          <w:lang w:val="pl-PL"/>
        </w:rPr>
        <w:t>ść</w:t>
      </w:r>
      <w:r w:rsidRPr="0045038D">
        <w:rPr>
          <w:rFonts w:asciiTheme="minorHAnsi" w:hAnsiTheme="minorHAnsi" w:cstheme="minorHAnsi"/>
          <w:lang w:val="pl-PL"/>
        </w:rPr>
        <w:t xml:space="preserve"> gleby, temperatura, wilgotno</w:t>
      </w:r>
      <w:r w:rsidRPr="0045038D">
        <w:rPr>
          <w:rFonts w:ascii="Calibri" w:hAnsi="Calibri" w:cs="Calibri"/>
          <w:lang w:val="pl-PL"/>
        </w:rPr>
        <w:t>ść</w:t>
      </w:r>
      <w:r w:rsidRPr="0045038D">
        <w:rPr>
          <w:rFonts w:asciiTheme="minorHAnsi" w:hAnsiTheme="minorHAnsi" w:cstheme="minorHAnsi"/>
          <w:lang w:val="pl-PL"/>
        </w:rPr>
        <w:t xml:space="preserve"> powietrza, poziom nas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onecznienia) s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 xml:space="preserve"> przechowywane w bazie danych </w:t>
      </w:r>
      <w:proofErr w:type="spellStart"/>
      <w:r w:rsidRPr="0045038D">
        <w:rPr>
          <w:rFonts w:asciiTheme="minorHAnsi" w:hAnsiTheme="minorHAnsi" w:cstheme="minorHAnsi"/>
          <w:lang w:val="pl-PL"/>
        </w:rPr>
        <w:t>SQLite</w:t>
      </w:r>
      <w:proofErr w:type="spellEnd"/>
      <w:r w:rsidRPr="0045038D">
        <w:rPr>
          <w:rFonts w:asciiTheme="minorHAnsi" w:hAnsiTheme="minorHAnsi" w:cstheme="minorHAnsi"/>
          <w:lang w:val="pl-PL"/>
        </w:rPr>
        <w:t>. Pozwala to na ich archiwizacj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>, analiz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historyczn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 xml:space="preserve"> oraz wizualizacj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na stronie w formie wykresów. Dzi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>ki temu u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>ytkownik mo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 xml:space="preserve">e 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ledzi</w:t>
      </w:r>
      <w:r w:rsidRPr="0045038D">
        <w:rPr>
          <w:rFonts w:ascii="Calibri" w:hAnsi="Calibri" w:cs="Calibri"/>
          <w:lang w:val="pl-PL"/>
        </w:rPr>
        <w:t>ć</w:t>
      </w:r>
      <w:r w:rsidRPr="0045038D">
        <w:rPr>
          <w:rFonts w:asciiTheme="minorHAnsi" w:hAnsiTheme="minorHAnsi" w:cstheme="minorHAnsi"/>
          <w:lang w:val="pl-PL"/>
        </w:rPr>
        <w:t xml:space="preserve"> zmiany warunków 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rodowiskowych w d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u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>szym okresie i lepiej dostosowa</w:t>
      </w:r>
      <w:r w:rsidRPr="0045038D">
        <w:rPr>
          <w:rFonts w:ascii="Calibri" w:hAnsi="Calibri" w:cs="Calibri"/>
          <w:lang w:val="pl-PL"/>
        </w:rPr>
        <w:t>ć</w:t>
      </w:r>
      <w:r w:rsidRPr="0045038D">
        <w:rPr>
          <w:rFonts w:asciiTheme="minorHAnsi" w:hAnsiTheme="minorHAnsi" w:cstheme="minorHAnsi"/>
          <w:lang w:val="pl-PL"/>
        </w:rPr>
        <w:t xml:space="preserve"> parametry systemu do potrzeb ro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lin..</w:t>
      </w:r>
    </w:p>
    <w:p w14:paraId="1061B3F3" w14:textId="031F5536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2.Interfejs u</w:t>
      </w:r>
      <w:r w:rsidRPr="0045038D">
        <w:rPr>
          <w:rFonts w:ascii="Calibri" w:hAnsi="Calibri" w:cs="Calibri"/>
          <w:b/>
          <w:bCs/>
          <w:lang w:val="pl-PL"/>
        </w:rPr>
        <w:t>ż</w:t>
      </w:r>
      <w:r w:rsidRPr="0045038D">
        <w:rPr>
          <w:rFonts w:asciiTheme="minorHAnsi" w:hAnsiTheme="minorHAnsi" w:cstheme="minorHAnsi"/>
          <w:b/>
          <w:bCs/>
          <w:lang w:val="pl-PL"/>
        </w:rPr>
        <w:t>ytkownika:</w:t>
      </w:r>
      <w:r w:rsidRPr="0045038D">
        <w:rPr>
          <w:rFonts w:asciiTheme="minorHAnsi" w:hAnsiTheme="minorHAnsi" w:cstheme="minorHAnsi"/>
          <w:lang w:val="pl-PL"/>
        </w:rPr>
        <w:br/>
        <w:t>Aplikacja webowa dzia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aj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 xml:space="preserve">ca na </w:t>
      </w:r>
      <w:proofErr w:type="spellStart"/>
      <w:r w:rsidRPr="0045038D">
        <w:rPr>
          <w:rFonts w:asciiTheme="minorHAnsi" w:hAnsiTheme="minorHAnsi" w:cstheme="minorHAnsi"/>
          <w:lang w:val="pl-PL"/>
        </w:rPr>
        <w:t>Raspberry</w:t>
      </w:r>
      <w:proofErr w:type="spellEnd"/>
      <w:r w:rsidRPr="0045038D">
        <w:rPr>
          <w:rFonts w:asciiTheme="minorHAnsi" w:hAnsiTheme="minorHAnsi" w:cstheme="minorHAnsi"/>
          <w:lang w:val="pl-PL"/>
        </w:rPr>
        <w:t xml:space="preserve"> Pi umo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>liwia:</w:t>
      </w:r>
    </w:p>
    <w:p w14:paraId="0F4120BF" w14:textId="6414B6F5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lang w:val="pl-PL"/>
        </w:rPr>
        <w:t>Podgl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 xml:space="preserve">d parametrów </w:t>
      </w:r>
      <w:r w:rsidRPr="0045038D">
        <w:rPr>
          <w:rFonts w:ascii="Calibri" w:hAnsi="Calibri" w:cs="Calibri"/>
          <w:lang w:val="pl-PL"/>
        </w:rPr>
        <w:t>ś</w:t>
      </w:r>
      <w:r w:rsidRPr="0045038D">
        <w:rPr>
          <w:rFonts w:asciiTheme="minorHAnsi" w:hAnsiTheme="minorHAnsi" w:cstheme="minorHAnsi"/>
          <w:lang w:val="pl-PL"/>
        </w:rPr>
        <w:t>rodowiskowych (nas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onecznienie, temperatura i wilgotno</w:t>
      </w:r>
      <w:r w:rsidRPr="0045038D">
        <w:rPr>
          <w:rFonts w:ascii="Calibri" w:hAnsi="Calibri" w:cs="Calibri"/>
          <w:lang w:val="pl-PL"/>
        </w:rPr>
        <w:t>ść</w:t>
      </w:r>
      <w:r w:rsidRPr="0045038D">
        <w:rPr>
          <w:rFonts w:asciiTheme="minorHAnsi" w:hAnsiTheme="minorHAnsi" w:cstheme="minorHAnsi"/>
          <w:lang w:val="pl-PL"/>
        </w:rPr>
        <w:t xml:space="preserve"> powietrza) w formie czytelnych wykresów aktualizowanych w czasie rzeczywistym.</w:t>
      </w:r>
    </w:p>
    <w:p w14:paraId="509208B4" w14:textId="77777777" w:rsidR="00F77DC0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lang w:val="pl-PL"/>
        </w:rPr>
        <w:t>Zdalne uruchomienie r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>cznego podlewania poprzez przycisk na stronie.</w:t>
      </w:r>
    </w:p>
    <w:p w14:paraId="43380F2A" w14:textId="3ED0627E" w:rsidR="00F27897" w:rsidRPr="0045038D" w:rsidRDefault="00F77DC0" w:rsidP="00F77DC0">
      <w:pPr>
        <w:ind w:firstLine="0"/>
        <w:jc w:val="left"/>
        <w:rPr>
          <w:rFonts w:asciiTheme="minorHAnsi" w:hAnsiTheme="minorHAnsi" w:cstheme="minorHAnsi"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3.Komunikacja i integracja:</w:t>
      </w:r>
      <w:r w:rsidRPr="0045038D">
        <w:rPr>
          <w:rFonts w:asciiTheme="minorHAnsi" w:hAnsiTheme="minorHAnsi" w:cstheme="minorHAnsi"/>
          <w:lang w:val="pl-PL"/>
        </w:rPr>
        <w:br/>
        <w:t>System wykorzystuje protoko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y komunikacyjne (np. GPIO dla obs</w:t>
      </w:r>
      <w:r w:rsidRPr="0045038D">
        <w:rPr>
          <w:rFonts w:ascii="Calibri" w:hAnsi="Calibri" w:cs="Calibri"/>
          <w:lang w:val="pl-PL"/>
        </w:rPr>
        <w:t>ł</w:t>
      </w:r>
      <w:r w:rsidRPr="0045038D">
        <w:rPr>
          <w:rFonts w:asciiTheme="minorHAnsi" w:hAnsiTheme="minorHAnsi" w:cstheme="minorHAnsi"/>
          <w:lang w:val="pl-PL"/>
        </w:rPr>
        <w:t>ugi przeka</w:t>
      </w:r>
      <w:r w:rsidRPr="0045038D">
        <w:rPr>
          <w:rFonts w:ascii="Calibri" w:hAnsi="Calibri" w:cs="Calibri"/>
          <w:lang w:val="pl-PL"/>
        </w:rPr>
        <w:t>ź</w:t>
      </w:r>
      <w:r w:rsidRPr="0045038D">
        <w:rPr>
          <w:rFonts w:asciiTheme="minorHAnsi" w:hAnsiTheme="minorHAnsi" w:cstheme="minorHAnsi"/>
          <w:lang w:val="pl-PL"/>
        </w:rPr>
        <w:t>nika) oraz biblioteki umo</w:t>
      </w:r>
      <w:r w:rsidRPr="0045038D">
        <w:rPr>
          <w:rFonts w:ascii="Calibri" w:hAnsi="Calibri" w:cs="Calibri"/>
          <w:lang w:val="pl-PL"/>
        </w:rPr>
        <w:t>ż</w:t>
      </w:r>
      <w:r w:rsidRPr="0045038D">
        <w:rPr>
          <w:rFonts w:asciiTheme="minorHAnsi" w:hAnsiTheme="minorHAnsi" w:cstheme="minorHAnsi"/>
          <w:lang w:val="pl-PL"/>
        </w:rPr>
        <w:t>liwiaj</w:t>
      </w:r>
      <w:r w:rsidRPr="0045038D">
        <w:rPr>
          <w:rFonts w:ascii="Calibri" w:hAnsi="Calibri" w:cs="Calibri"/>
          <w:lang w:val="pl-PL"/>
        </w:rPr>
        <w:t>ą</w:t>
      </w:r>
      <w:r w:rsidRPr="0045038D">
        <w:rPr>
          <w:rFonts w:asciiTheme="minorHAnsi" w:hAnsiTheme="minorHAnsi" w:cstheme="minorHAnsi"/>
          <w:lang w:val="pl-PL"/>
        </w:rPr>
        <w:t>ce integracj</w:t>
      </w:r>
      <w:r w:rsidRPr="0045038D">
        <w:rPr>
          <w:rFonts w:ascii="Calibri" w:hAnsi="Calibri" w:cs="Calibri"/>
          <w:lang w:val="pl-PL"/>
        </w:rPr>
        <w:t>ę</w:t>
      </w:r>
      <w:r w:rsidRPr="0045038D">
        <w:rPr>
          <w:rFonts w:asciiTheme="minorHAnsi" w:hAnsiTheme="minorHAnsi" w:cstheme="minorHAnsi"/>
          <w:lang w:val="pl-PL"/>
        </w:rPr>
        <w:t xml:space="preserve"> z czujnikami (np. </w:t>
      </w:r>
      <w:proofErr w:type="spellStart"/>
      <w:r w:rsidRPr="0045038D">
        <w:rPr>
          <w:rFonts w:asciiTheme="minorHAnsi" w:hAnsiTheme="minorHAnsi" w:cstheme="minorHAnsi"/>
          <w:lang w:val="pl-PL"/>
        </w:rPr>
        <w:t>Adafruit_DHT</w:t>
      </w:r>
      <w:proofErr w:type="spellEnd"/>
      <w:r w:rsidRPr="0045038D">
        <w:rPr>
          <w:rFonts w:asciiTheme="minorHAnsi" w:hAnsiTheme="minorHAnsi" w:cstheme="minorHAnsi"/>
          <w:lang w:val="pl-PL"/>
        </w:rPr>
        <w:t xml:space="preserve">, </w:t>
      </w:r>
      <w:proofErr w:type="spellStart"/>
      <w:r w:rsidRPr="0045038D">
        <w:rPr>
          <w:rFonts w:asciiTheme="minorHAnsi" w:hAnsiTheme="minorHAnsi" w:cstheme="minorHAnsi"/>
          <w:lang w:val="pl-PL"/>
        </w:rPr>
        <w:t>smbus</w:t>
      </w:r>
      <w:proofErr w:type="spellEnd"/>
      <w:r w:rsidRPr="0045038D">
        <w:rPr>
          <w:rFonts w:asciiTheme="minorHAnsi" w:hAnsiTheme="minorHAnsi" w:cstheme="minorHAnsi"/>
          <w:lang w:val="pl-PL"/>
        </w:rPr>
        <w:t>)</w:t>
      </w:r>
    </w:p>
    <w:p w14:paraId="711F051D" w14:textId="282F282F" w:rsidR="008F48DE" w:rsidRPr="00CF76D0" w:rsidRDefault="00F27897" w:rsidP="00CF76D0">
      <w:pPr>
        <w:pStyle w:val="Akapitzlist"/>
        <w:numPr>
          <w:ilvl w:val="1"/>
          <w:numId w:val="41"/>
        </w:numPr>
        <w:rPr>
          <w:b/>
          <w:bCs/>
          <w:lang w:val="pl-PL"/>
        </w:rPr>
      </w:pPr>
      <w:r w:rsidRPr="00CF76D0">
        <w:rPr>
          <w:b/>
          <w:bCs/>
          <w:lang w:val="pl-PL"/>
        </w:rPr>
        <w:lastRenderedPageBreak/>
        <w:t>Schemat</w:t>
      </w:r>
      <w:r w:rsidR="008F48DE" w:rsidRPr="00CF76D0">
        <w:rPr>
          <w:b/>
          <w:bCs/>
          <w:lang w:val="pl-PL"/>
        </w:rPr>
        <w:t xml:space="preserve"> po</w:t>
      </w:r>
      <w:r w:rsidR="008F48DE" w:rsidRPr="00CF76D0">
        <w:rPr>
          <w:rFonts w:ascii="Calibri" w:hAnsi="Calibri" w:cs="Calibri"/>
          <w:b/>
          <w:bCs/>
          <w:lang w:val="pl-PL"/>
        </w:rPr>
        <w:t>łączeniowy:</w:t>
      </w:r>
    </w:p>
    <w:p w14:paraId="68B7CDDD" w14:textId="77777777" w:rsidR="00CF76D0" w:rsidRPr="00CF76D0" w:rsidRDefault="00CF76D0" w:rsidP="00CF76D0">
      <w:pPr>
        <w:rPr>
          <w:b/>
          <w:bCs/>
          <w:lang w:val="pl-PL"/>
        </w:rPr>
      </w:pPr>
    </w:p>
    <w:p w14:paraId="75A43937" w14:textId="2FDFD908" w:rsidR="00F27897" w:rsidRDefault="008F48DE" w:rsidP="00F27897">
      <w:pPr>
        <w:ind w:firstLine="0"/>
        <w:rPr>
          <w:i/>
          <w:iCs/>
          <w:lang w:val="pl-PL"/>
        </w:rPr>
      </w:pPr>
      <w:r w:rsidRPr="00321895">
        <w:rPr>
          <w:rFonts w:ascii="Arial" w:hAnsi="Arial" w:cs="Arial"/>
          <w:b/>
          <w:bCs/>
          <w:noProof/>
          <w:sz w:val="19"/>
          <w:szCs w:val="20"/>
          <w:lang w:val="pl-PL"/>
        </w:rPr>
        <w:drawing>
          <wp:inline distT="0" distB="0" distL="0" distR="0" wp14:anchorId="3995C8DF" wp14:editId="65471E92">
            <wp:extent cx="5836258" cy="4413863"/>
            <wp:effectExtent l="0" t="0" r="0" b="6350"/>
            <wp:docPr id="5527380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22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621" cy="445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4C2C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122F5E26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4E2E68C8" w14:textId="60343819" w:rsidR="00CF76D0" w:rsidRPr="00CF76D0" w:rsidRDefault="00CF76D0" w:rsidP="00CF76D0">
      <w:pPr>
        <w:pStyle w:val="Akapitzlist"/>
        <w:numPr>
          <w:ilvl w:val="1"/>
          <w:numId w:val="41"/>
        </w:numPr>
        <w:rPr>
          <w:b/>
          <w:bCs/>
          <w:lang w:val="pl-PL"/>
        </w:rPr>
      </w:pPr>
      <w:r w:rsidRPr="00CF76D0">
        <w:rPr>
          <w:b/>
          <w:bCs/>
          <w:lang w:val="pl-PL"/>
        </w:rPr>
        <w:t xml:space="preserve">Schemat </w:t>
      </w:r>
      <w:r>
        <w:rPr>
          <w:b/>
          <w:bCs/>
          <w:lang w:val="pl-PL"/>
        </w:rPr>
        <w:t>bazy danych</w:t>
      </w:r>
      <w:r w:rsidRPr="00CF76D0">
        <w:rPr>
          <w:rFonts w:ascii="Calibri" w:hAnsi="Calibri" w:cs="Calibri"/>
          <w:b/>
          <w:bCs/>
          <w:lang w:val="pl-PL"/>
        </w:rPr>
        <w:t>:</w:t>
      </w:r>
    </w:p>
    <w:p w14:paraId="0EFBE814" w14:textId="62ED8C5B" w:rsidR="00F27897" w:rsidRDefault="00F27897" w:rsidP="00F27897">
      <w:pPr>
        <w:ind w:firstLine="0"/>
        <w:rPr>
          <w:i/>
          <w:iCs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19"/>
        <w:gridCol w:w="1470"/>
        <w:gridCol w:w="6373"/>
      </w:tblGrid>
      <w:tr w:rsidR="00CF76D0" w14:paraId="360B8C09" w14:textId="77777777" w:rsidTr="00CF76D0">
        <w:tc>
          <w:tcPr>
            <w:tcW w:w="1219" w:type="dxa"/>
          </w:tcPr>
          <w:p w14:paraId="3D331AEE" w14:textId="50A694F9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Kolumna</w:t>
            </w:r>
          </w:p>
        </w:tc>
        <w:tc>
          <w:tcPr>
            <w:tcW w:w="1470" w:type="dxa"/>
          </w:tcPr>
          <w:p w14:paraId="6C9CE36A" w14:textId="781019FC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Typ</w:t>
            </w:r>
          </w:p>
        </w:tc>
        <w:tc>
          <w:tcPr>
            <w:tcW w:w="6373" w:type="dxa"/>
          </w:tcPr>
          <w:p w14:paraId="59CD5A3C" w14:textId="55882064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Opis</w:t>
            </w:r>
          </w:p>
        </w:tc>
      </w:tr>
      <w:tr w:rsidR="00CF76D0" w14:paraId="061E0D88" w14:textId="77777777" w:rsidTr="00CF76D0">
        <w:tc>
          <w:tcPr>
            <w:tcW w:w="1219" w:type="dxa"/>
          </w:tcPr>
          <w:p w14:paraId="7407FFBF" w14:textId="0DB2B760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</w:rPr>
              <w:t>id</w:t>
            </w:r>
          </w:p>
        </w:tc>
        <w:tc>
          <w:tcPr>
            <w:tcW w:w="1470" w:type="dxa"/>
          </w:tcPr>
          <w:p w14:paraId="71EB315A" w14:textId="535A0D49" w:rsidR="00CF76D0" w:rsidRPr="000E4A7A" w:rsidRDefault="00CF76D0" w:rsidP="00CF76D0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INTIGER</w:t>
            </w:r>
          </w:p>
        </w:tc>
        <w:tc>
          <w:tcPr>
            <w:tcW w:w="6373" w:type="dxa"/>
          </w:tcPr>
          <w:p w14:paraId="66D14A58" w14:textId="7509504F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Klucz g</w:t>
            </w:r>
            <w:r w:rsidRPr="000E4A7A">
              <w:rPr>
                <w:rFonts w:ascii="Calibri" w:hAnsi="Calibri" w:cs="Calibri"/>
                <w:szCs w:val="21"/>
                <w:lang w:val="pl-PL"/>
              </w:rPr>
              <w:t>ł</w:t>
            </w:r>
            <w:r w:rsidRPr="000E4A7A">
              <w:rPr>
                <w:rFonts w:ascii="Mongolian Baiti" w:hAnsi="Mongolian Baiti" w:cs="Mongolian Baiti"/>
                <w:szCs w:val="21"/>
                <w:lang w:val="pl-PL"/>
              </w:rPr>
              <w:t>ó</w:t>
            </w: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wny, automatycznie zwi</w:t>
            </w:r>
            <w:r w:rsidRPr="000E4A7A">
              <w:rPr>
                <w:rFonts w:ascii="Calibri" w:hAnsi="Calibri" w:cs="Calibri"/>
                <w:szCs w:val="21"/>
                <w:lang w:val="pl-PL"/>
              </w:rPr>
              <w:t>ę</w:t>
            </w: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kszany (PRIMARY KEY).</w:t>
            </w:r>
          </w:p>
        </w:tc>
      </w:tr>
      <w:tr w:rsidR="00CF76D0" w14:paraId="18BCAFBF" w14:textId="77777777" w:rsidTr="00CF76D0">
        <w:tc>
          <w:tcPr>
            <w:tcW w:w="1219" w:type="dxa"/>
          </w:tcPr>
          <w:p w14:paraId="49F9BBAD" w14:textId="1AB3E72C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</w:rPr>
              <w:t>timestamp</w:t>
            </w:r>
          </w:p>
        </w:tc>
        <w:tc>
          <w:tcPr>
            <w:tcW w:w="1470" w:type="dxa"/>
          </w:tcPr>
          <w:p w14:paraId="0CA1A834" w14:textId="453D5A80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</w:rPr>
              <w:t>DATETIME</w:t>
            </w:r>
          </w:p>
        </w:tc>
        <w:tc>
          <w:tcPr>
            <w:tcW w:w="6373" w:type="dxa"/>
          </w:tcPr>
          <w:p w14:paraId="30BE89E4" w14:textId="047BD45A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Znacznik czasu dla ka</w:t>
            </w:r>
            <w:r w:rsidRPr="000E4A7A">
              <w:rPr>
                <w:rFonts w:ascii="Calibri" w:hAnsi="Calibri" w:cs="Calibri"/>
                <w:szCs w:val="21"/>
                <w:lang w:val="pl-PL"/>
              </w:rPr>
              <w:t>ż</w:t>
            </w: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dego wpisu, domy</w:t>
            </w:r>
            <w:r w:rsidRPr="000E4A7A">
              <w:rPr>
                <w:rFonts w:ascii="Calibri" w:hAnsi="Calibri" w:cs="Calibri"/>
                <w:szCs w:val="21"/>
                <w:lang w:val="pl-PL"/>
              </w:rPr>
              <w:t>ś</w:t>
            </w: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lnie aktualny czas.</w:t>
            </w:r>
          </w:p>
        </w:tc>
      </w:tr>
      <w:tr w:rsidR="00CF76D0" w14:paraId="6515AAA1" w14:textId="77777777" w:rsidTr="00CF76D0">
        <w:tc>
          <w:tcPr>
            <w:tcW w:w="1219" w:type="dxa"/>
          </w:tcPr>
          <w:p w14:paraId="19AEE38B" w14:textId="421EF41F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</w:rPr>
              <w:t>temperature</w:t>
            </w:r>
          </w:p>
        </w:tc>
        <w:tc>
          <w:tcPr>
            <w:tcW w:w="1470" w:type="dxa"/>
          </w:tcPr>
          <w:p w14:paraId="655C04F7" w14:textId="7350F8DD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</w:rPr>
              <w:t>REAL</w:t>
            </w:r>
          </w:p>
        </w:tc>
        <w:tc>
          <w:tcPr>
            <w:tcW w:w="6373" w:type="dxa"/>
          </w:tcPr>
          <w:p w14:paraId="16375DC9" w14:textId="4721F01A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Temperatura odczytana z czujnika DHT11 (w stopniach C).</w:t>
            </w:r>
          </w:p>
        </w:tc>
      </w:tr>
      <w:tr w:rsidR="00CF76D0" w14:paraId="2AD24AEC" w14:textId="77777777" w:rsidTr="00CF76D0">
        <w:tc>
          <w:tcPr>
            <w:tcW w:w="1219" w:type="dxa"/>
          </w:tcPr>
          <w:p w14:paraId="0B3FCEB0" w14:textId="3C2ED227" w:rsidR="00CF76D0" w:rsidRPr="000E4A7A" w:rsidRDefault="00CF76D0" w:rsidP="00CF76D0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</w:rPr>
              <w:t>humidity</w:t>
            </w:r>
          </w:p>
        </w:tc>
        <w:tc>
          <w:tcPr>
            <w:tcW w:w="1470" w:type="dxa"/>
          </w:tcPr>
          <w:p w14:paraId="29E8F481" w14:textId="39B09608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</w:rPr>
              <w:t>REAL</w:t>
            </w:r>
          </w:p>
        </w:tc>
        <w:tc>
          <w:tcPr>
            <w:tcW w:w="6373" w:type="dxa"/>
          </w:tcPr>
          <w:p w14:paraId="68F8C60A" w14:textId="747C8994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Wilgotno</w:t>
            </w:r>
            <w:r w:rsidRPr="000E4A7A">
              <w:rPr>
                <w:rFonts w:ascii="Calibri" w:hAnsi="Calibri" w:cs="Calibri"/>
                <w:szCs w:val="21"/>
                <w:lang w:val="pl-PL"/>
              </w:rPr>
              <w:t>ść</w:t>
            </w: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 xml:space="preserve"> powietrza z czujnika DHT11 (w procentach).</w:t>
            </w:r>
          </w:p>
        </w:tc>
      </w:tr>
      <w:tr w:rsidR="00CF76D0" w14:paraId="65490A74" w14:textId="77777777" w:rsidTr="00CF76D0">
        <w:tc>
          <w:tcPr>
            <w:tcW w:w="1219" w:type="dxa"/>
          </w:tcPr>
          <w:p w14:paraId="6090F8AE" w14:textId="729747C2" w:rsidR="00CF76D0" w:rsidRPr="000E4A7A" w:rsidRDefault="00CF76D0" w:rsidP="00CF76D0">
            <w:pPr>
              <w:tabs>
                <w:tab w:val="left" w:pos="902"/>
              </w:tabs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proofErr w:type="spellStart"/>
            <w:r w:rsidRPr="000E4A7A">
              <w:rPr>
                <w:rFonts w:asciiTheme="majorHAnsi" w:hAnsiTheme="majorHAnsi" w:cstheme="majorHAnsi"/>
                <w:szCs w:val="21"/>
              </w:rPr>
              <w:t>light_level</w:t>
            </w:r>
            <w:proofErr w:type="spellEnd"/>
          </w:p>
        </w:tc>
        <w:tc>
          <w:tcPr>
            <w:tcW w:w="1470" w:type="dxa"/>
          </w:tcPr>
          <w:p w14:paraId="34A106D9" w14:textId="461A6F8E" w:rsidR="00CF76D0" w:rsidRPr="000E4A7A" w:rsidRDefault="00CF76D0" w:rsidP="00F27897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</w:rPr>
              <w:t>REAL</w:t>
            </w:r>
          </w:p>
        </w:tc>
        <w:tc>
          <w:tcPr>
            <w:tcW w:w="6373" w:type="dxa"/>
          </w:tcPr>
          <w:p w14:paraId="2090924B" w14:textId="6F8D9379" w:rsidR="00CF76D0" w:rsidRPr="000E4A7A" w:rsidRDefault="00CF76D0" w:rsidP="00CF76D0">
            <w:pPr>
              <w:ind w:firstLine="0"/>
              <w:rPr>
                <w:rFonts w:asciiTheme="majorHAnsi" w:hAnsiTheme="majorHAnsi" w:cstheme="majorHAnsi"/>
                <w:szCs w:val="21"/>
                <w:lang w:val="pl-PL"/>
              </w:rPr>
            </w:pP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Poziom nas</w:t>
            </w:r>
            <w:r w:rsidRPr="000E4A7A">
              <w:rPr>
                <w:rFonts w:ascii="Calibri" w:hAnsi="Calibri" w:cs="Calibri"/>
                <w:szCs w:val="21"/>
                <w:lang w:val="pl-PL"/>
              </w:rPr>
              <w:t>ł</w:t>
            </w:r>
            <w:r w:rsidRPr="000E4A7A">
              <w:rPr>
                <w:rFonts w:asciiTheme="majorHAnsi" w:hAnsiTheme="majorHAnsi" w:cstheme="majorHAnsi"/>
                <w:szCs w:val="21"/>
                <w:lang w:val="pl-PL"/>
              </w:rPr>
              <w:t>onecznienia z czujnika BH1750 (w luksach).</w:t>
            </w:r>
          </w:p>
        </w:tc>
      </w:tr>
    </w:tbl>
    <w:p w14:paraId="1CB8A169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29A38BF8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4DFDE414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15CE3E4D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301C4B0C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378FEA82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343C063E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07B5871F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4E4DC01E" w14:textId="738A7C4A" w:rsidR="00F27897" w:rsidRPr="0045038D" w:rsidRDefault="00F27897" w:rsidP="00F27897">
      <w:pPr>
        <w:pStyle w:val="Akapitzlist"/>
        <w:numPr>
          <w:ilvl w:val="0"/>
          <w:numId w:val="33"/>
        </w:numPr>
        <w:rPr>
          <w:rFonts w:asciiTheme="minorHAnsi" w:hAnsiTheme="minorHAnsi" w:cstheme="minorHAnsi"/>
          <w:b/>
          <w:bCs/>
          <w:lang w:val="pl-PL"/>
        </w:rPr>
      </w:pPr>
      <w:r w:rsidRPr="0045038D">
        <w:rPr>
          <w:rFonts w:asciiTheme="minorHAnsi" w:hAnsiTheme="minorHAnsi" w:cstheme="minorHAnsi"/>
          <w:b/>
          <w:bCs/>
          <w:lang w:val="pl-PL"/>
        </w:rPr>
        <w:t>Za</w:t>
      </w:r>
      <w:r w:rsidRPr="0045038D">
        <w:rPr>
          <w:rFonts w:ascii="Calibri" w:hAnsi="Calibri" w:cs="Calibri"/>
          <w:b/>
          <w:bCs/>
          <w:lang w:val="pl-PL"/>
        </w:rPr>
        <w:t>ł</w:t>
      </w:r>
      <w:r w:rsidRPr="0045038D">
        <w:rPr>
          <w:rFonts w:asciiTheme="minorHAnsi" w:hAnsiTheme="minorHAnsi" w:cstheme="minorHAnsi"/>
          <w:b/>
          <w:bCs/>
          <w:lang w:val="pl-PL"/>
        </w:rPr>
        <w:t>o</w:t>
      </w:r>
      <w:r w:rsidRPr="0045038D">
        <w:rPr>
          <w:rFonts w:ascii="Calibri" w:hAnsi="Calibri" w:cs="Calibri"/>
          <w:b/>
          <w:bCs/>
          <w:lang w:val="pl-PL"/>
        </w:rPr>
        <w:t>ż</w:t>
      </w:r>
      <w:r w:rsidRPr="0045038D">
        <w:rPr>
          <w:rFonts w:asciiTheme="minorHAnsi" w:hAnsiTheme="minorHAnsi" w:cstheme="minorHAnsi"/>
          <w:b/>
          <w:bCs/>
          <w:lang w:val="pl-PL"/>
        </w:rPr>
        <w:t>enia projektowe a ich realizacja.</w:t>
      </w:r>
    </w:p>
    <w:p w14:paraId="350F3ABA" w14:textId="77777777" w:rsidR="000E4A7A" w:rsidRPr="000E4A7A" w:rsidRDefault="000E4A7A" w:rsidP="000E4A7A">
      <w:pPr>
        <w:ind w:firstLine="0"/>
        <w:rPr>
          <w:rFonts w:asciiTheme="minorHAnsi" w:hAnsiTheme="minorHAnsi" w:cstheme="minorHAnsi"/>
          <w:b/>
          <w:bCs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Za</w:t>
      </w:r>
      <w:r w:rsidRPr="000E4A7A">
        <w:rPr>
          <w:rFonts w:ascii="Calibri" w:hAnsi="Calibri" w:cs="Calibri"/>
          <w:b/>
          <w:bCs/>
          <w:lang w:val="pl-PL"/>
        </w:rPr>
        <w:t>ł</w:t>
      </w:r>
      <w:r w:rsidRPr="000E4A7A">
        <w:rPr>
          <w:rFonts w:asciiTheme="minorHAnsi" w:hAnsiTheme="minorHAnsi" w:cstheme="minorHAnsi"/>
          <w:b/>
          <w:bCs/>
          <w:lang w:val="pl-PL"/>
        </w:rPr>
        <w:t>o</w:t>
      </w:r>
      <w:r w:rsidRPr="000E4A7A">
        <w:rPr>
          <w:rFonts w:ascii="Calibri" w:hAnsi="Calibri" w:cs="Calibri"/>
          <w:b/>
          <w:bCs/>
          <w:lang w:val="pl-PL"/>
        </w:rPr>
        <w:t>ż</w:t>
      </w:r>
      <w:r w:rsidRPr="000E4A7A">
        <w:rPr>
          <w:rFonts w:asciiTheme="minorHAnsi" w:hAnsiTheme="minorHAnsi" w:cstheme="minorHAnsi"/>
          <w:b/>
          <w:bCs/>
          <w:lang w:val="pl-PL"/>
        </w:rPr>
        <w:t>enia projektu:</w:t>
      </w:r>
    </w:p>
    <w:p w14:paraId="244CB77B" w14:textId="77777777" w:rsidR="000E4A7A" w:rsidRPr="000E4A7A" w:rsidRDefault="000E4A7A" w:rsidP="000E4A7A">
      <w:pPr>
        <w:ind w:firstLine="0"/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lang w:val="pl-PL"/>
        </w:rPr>
        <w:t>Celem projektu by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o stworzenie systemu, kt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ry:</w:t>
      </w:r>
    </w:p>
    <w:p w14:paraId="2E27AF38" w14:textId="77777777" w:rsidR="000E4A7A" w:rsidRPr="000E4A7A" w:rsidRDefault="000E4A7A" w:rsidP="000E4A7A">
      <w:pPr>
        <w:numPr>
          <w:ilvl w:val="0"/>
          <w:numId w:val="44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lang w:val="pl-PL"/>
        </w:rPr>
        <w:t xml:space="preserve">Monitoruje kluczowe parametry 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rodowiskowe (temperatura, wilgotno</w:t>
      </w:r>
      <w:r w:rsidRPr="000E4A7A">
        <w:rPr>
          <w:rFonts w:ascii="Calibri" w:hAnsi="Calibri" w:cs="Calibri"/>
          <w:lang w:val="pl-PL"/>
        </w:rPr>
        <w:t>ść</w:t>
      </w:r>
      <w:r w:rsidRPr="000E4A7A">
        <w:rPr>
          <w:rFonts w:asciiTheme="minorHAnsi" w:hAnsiTheme="minorHAnsi" w:cstheme="minorHAnsi"/>
          <w:lang w:val="pl-PL"/>
        </w:rPr>
        <w:t xml:space="preserve"> powietrza, nas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onecznienie, wilgotno</w:t>
      </w:r>
      <w:r w:rsidRPr="000E4A7A">
        <w:rPr>
          <w:rFonts w:ascii="Calibri" w:hAnsi="Calibri" w:cs="Calibri"/>
          <w:lang w:val="pl-PL"/>
        </w:rPr>
        <w:t>ść</w:t>
      </w:r>
      <w:r w:rsidRPr="000E4A7A">
        <w:rPr>
          <w:rFonts w:asciiTheme="minorHAnsi" w:hAnsiTheme="minorHAnsi" w:cstheme="minorHAnsi"/>
          <w:lang w:val="pl-PL"/>
        </w:rPr>
        <w:t xml:space="preserve"> gleby) za pomoc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 xml:space="preserve"> czujnik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w.</w:t>
      </w:r>
    </w:p>
    <w:p w14:paraId="4379C066" w14:textId="77777777" w:rsidR="000E4A7A" w:rsidRPr="000E4A7A" w:rsidRDefault="000E4A7A" w:rsidP="000E4A7A">
      <w:pPr>
        <w:numPr>
          <w:ilvl w:val="0"/>
          <w:numId w:val="44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lang w:val="pl-PL"/>
        </w:rPr>
        <w:t>Automatycznie steruje podlewaniem ro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lin na podstawie odczyt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w z czujnik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w wilgotno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ci gleby.</w:t>
      </w:r>
    </w:p>
    <w:p w14:paraId="30D6E6B7" w14:textId="77777777" w:rsidR="000E4A7A" w:rsidRPr="000E4A7A" w:rsidRDefault="000E4A7A" w:rsidP="000E4A7A">
      <w:pPr>
        <w:numPr>
          <w:ilvl w:val="0"/>
          <w:numId w:val="44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lang w:val="pl-PL"/>
        </w:rPr>
        <w:t>Udost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>pnia dane w czasie rzeczywistym oraz umo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liwia r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>czne uruchamianie podlewania za po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rednictwem interfejsu webowego.</w:t>
      </w:r>
    </w:p>
    <w:p w14:paraId="3F5DD645" w14:textId="77777777" w:rsidR="000E4A7A" w:rsidRPr="000E4A7A" w:rsidRDefault="000E4A7A" w:rsidP="000E4A7A">
      <w:pPr>
        <w:numPr>
          <w:ilvl w:val="0"/>
          <w:numId w:val="44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lang w:val="pl-PL"/>
        </w:rPr>
        <w:t xml:space="preserve">Archiwizuje dane w bazie </w:t>
      </w:r>
      <w:proofErr w:type="spellStart"/>
      <w:r w:rsidRPr="000E4A7A">
        <w:rPr>
          <w:rFonts w:asciiTheme="minorHAnsi" w:hAnsiTheme="minorHAnsi" w:cstheme="minorHAnsi"/>
          <w:lang w:val="pl-PL"/>
        </w:rPr>
        <w:t>SQLite</w:t>
      </w:r>
      <w:proofErr w:type="spellEnd"/>
      <w:r w:rsidRPr="000E4A7A">
        <w:rPr>
          <w:rFonts w:asciiTheme="minorHAnsi" w:hAnsiTheme="minorHAnsi" w:cstheme="minorHAnsi"/>
          <w:lang w:val="pl-PL"/>
        </w:rPr>
        <w:t>, pozwalaj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>c na p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="Calibri" w:hAnsi="Calibri" w:cs="Calibri"/>
          <w:lang w:val="pl-PL"/>
        </w:rPr>
        <w:t>ź</w:t>
      </w:r>
      <w:r w:rsidRPr="000E4A7A">
        <w:rPr>
          <w:rFonts w:asciiTheme="minorHAnsi" w:hAnsiTheme="minorHAnsi" w:cstheme="minorHAnsi"/>
          <w:lang w:val="pl-PL"/>
        </w:rPr>
        <w:t>niejsz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 xml:space="preserve"> analiz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 xml:space="preserve"> i wizualizacj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>.</w:t>
      </w:r>
    </w:p>
    <w:p w14:paraId="0DF1DC1A" w14:textId="77777777" w:rsidR="000E4A7A" w:rsidRPr="000E4A7A" w:rsidRDefault="000E4A7A" w:rsidP="000E4A7A">
      <w:pPr>
        <w:ind w:firstLine="0"/>
        <w:rPr>
          <w:rFonts w:asciiTheme="minorHAnsi" w:hAnsiTheme="minorHAnsi" w:cstheme="minorHAnsi"/>
          <w:b/>
          <w:bCs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Co uda</w:t>
      </w:r>
      <w:r w:rsidRPr="000E4A7A">
        <w:rPr>
          <w:rFonts w:ascii="Calibri" w:hAnsi="Calibri" w:cs="Calibri"/>
          <w:b/>
          <w:bCs/>
          <w:lang w:val="pl-PL"/>
        </w:rPr>
        <w:t>ł</w:t>
      </w:r>
      <w:r w:rsidRPr="000E4A7A">
        <w:rPr>
          <w:rFonts w:asciiTheme="minorHAnsi" w:hAnsiTheme="minorHAnsi" w:cstheme="minorHAnsi"/>
          <w:b/>
          <w:bCs/>
          <w:lang w:val="pl-PL"/>
        </w:rPr>
        <w:t>o si</w:t>
      </w:r>
      <w:r w:rsidRPr="000E4A7A">
        <w:rPr>
          <w:rFonts w:ascii="Calibri" w:hAnsi="Calibri" w:cs="Calibri"/>
          <w:b/>
          <w:bCs/>
          <w:lang w:val="pl-PL"/>
        </w:rPr>
        <w:t>ę</w:t>
      </w:r>
      <w:r w:rsidRPr="000E4A7A">
        <w:rPr>
          <w:rFonts w:asciiTheme="minorHAnsi" w:hAnsiTheme="minorHAnsi" w:cstheme="minorHAnsi"/>
          <w:b/>
          <w:bCs/>
          <w:lang w:val="pl-PL"/>
        </w:rPr>
        <w:t xml:space="preserve"> zrealizowa</w:t>
      </w:r>
      <w:r w:rsidRPr="000E4A7A">
        <w:rPr>
          <w:rFonts w:ascii="Calibri" w:hAnsi="Calibri" w:cs="Calibri"/>
          <w:b/>
          <w:bCs/>
          <w:lang w:val="pl-PL"/>
        </w:rPr>
        <w:t>ć</w:t>
      </w:r>
      <w:r w:rsidRPr="000E4A7A">
        <w:rPr>
          <w:rFonts w:asciiTheme="minorHAnsi" w:hAnsiTheme="minorHAnsi" w:cstheme="minorHAnsi"/>
          <w:b/>
          <w:bCs/>
          <w:lang w:val="pl-PL"/>
        </w:rPr>
        <w:t>:</w:t>
      </w:r>
    </w:p>
    <w:p w14:paraId="12958C6B" w14:textId="77777777" w:rsidR="000E4A7A" w:rsidRPr="000E4A7A" w:rsidRDefault="000E4A7A" w:rsidP="000E4A7A">
      <w:pPr>
        <w:numPr>
          <w:ilvl w:val="0"/>
          <w:numId w:val="45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Sprz</w:t>
      </w:r>
      <w:r w:rsidRPr="000E4A7A">
        <w:rPr>
          <w:rFonts w:ascii="Calibri" w:hAnsi="Calibri" w:cs="Calibri"/>
          <w:b/>
          <w:bCs/>
          <w:lang w:val="pl-PL"/>
        </w:rPr>
        <w:t>ę</w:t>
      </w:r>
      <w:r w:rsidRPr="000E4A7A">
        <w:rPr>
          <w:rFonts w:asciiTheme="minorHAnsi" w:hAnsiTheme="minorHAnsi" w:cstheme="minorHAnsi"/>
          <w:b/>
          <w:bCs/>
          <w:lang w:val="pl-PL"/>
        </w:rPr>
        <w:t>t i czujniki:</w:t>
      </w:r>
      <w:r w:rsidRPr="000E4A7A">
        <w:rPr>
          <w:rFonts w:asciiTheme="minorHAnsi" w:hAnsiTheme="minorHAnsi" w:cstheme="minorHAnsi"/>
          <w:lang w:val="pl-PL"/>
        </w:rPr>
        <w:t xml:space="preserve"> Zintegrowano </w:t>
      </w:r>
      <w:proofErr w:type="spellStart"/>
      <w:r w:rsidRPr="000E4A7A">
        <w:rPr>
          <w:rFonts w:asciiTheme="minorHAnsi" w:hAnsiTheme="minorHAnsi" w:cstheme="minorHAnsi"/>
          <w:lang w:val="pl-PL"/>
        </w:rPr>
        <w:t>Raspberry</w:t>
      </w:r>
      <w:proofErr w:type="spellEnd"/>
      <w:r w:rsidRPr="000E4A7A">
        <w:rPr>
          <w:rFonts w:asciiTheme="minorHAnsi" w:hAnsiTheme="minorHAnsi" w:cstheme="minorHAnsi"/>
          <w:lang w:val="pl-PL"/>
        </w:rPr>
        <w:t xml:space="preserve"> Pi z czujnikami DHT11 (temperatura, wilgotno</w:t>
      </w:r>
      <w:r w:rsidRPr="000E4A7A">
        <w:rPr>
          <w:rFonts w:ascii="Calibri" w:hAnsi="Calibri" w:cs="Calibri"/>
          <w:lang w:val="pl-PL"/>
        </w:rPr>
        <w:t>ść</w:t>
      </w:r>
      <w:r w:rsidRPr="000E4A7A">
        <w:rPr>
          <w:rFonts w:asciiTheme="minorHAnsi" w:hAnsiTheme="minorHAnsi" w:cstheme="minorHAnsi"/>
          <w:lang w:val="pl-PL"/>
        </w:rPr>
        <w:t>), BH1750 (nas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onecznienie) oraz czujnikiem wilgotno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ci gleby. System dzia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 xml:space="preserve"> poprawnie, zbieraj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>c dane z czujnik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w.</w:t>
      </w:r>
    </w:p>
    <w:p w14:paraId="0E38967A" w14:textId="77777777" w:rsidR="000E4A7A" w:rsidRPr="000E4A7A" w:rsidRDefault="000E4A7A" w:rsidP="000E4A7A">
      <w:pPr>
        <w:numPr>
          <w:ilvl w:val="0"/>
          <w:numId w:val="45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Sterowanie podlewaniem:</w:t>
      </w:r>
      <w:r w:rsidRPr="000E4A7A">
        <w:rPr>
          <w:rFonts w:asciiTheme="minorHAnsi" w:hAnsiTheme="minorHAnsi" w:cstheme="minorHAnsi"/>
          <w:lang w:val="pl-PL"/>
        </w:rPr>
        <w:t xml:space="preserve"> Uda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o si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 xml:space="preserve"> wdro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y</w:t>
      </w:r>
      <w:r w:rsidRPr="000E4A7A">
        <w:rPr>
          <w:rFonts w:ascii="Calibri" w:hAnsi="Calibri" w:cs="Calibri"/>
          <w:lang w:val="pl-PL"/>
        </w:rPr>
        <w:t>ć</w:t>
      </w:r>
      <w:r w:rsidRPr="000E4A7A">
        <w:rPr>
          <w:rFonts w:asciiTheme="minorHAnsi" w:hAnsiTheme="minorHAnsi" w:cstheme="minorHAnsi"/>
          <w:lang w:val="pl-PL"/>
        </w:rPr>
        <w:t xml:space="preserve"> automatyczne sterowanie pomp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>, kt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ra uruchamia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a si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>, gdy wilgotno</w:t>
      </w:r>
      <w:r w:rsidRPr="000E4A7A">
        <w:rPr>
          <w:rFonts w:ascii="Calibri" w:hAnsi="Calibri" w:cs="Calibri"/>
          <w:lang w:val="pl-PL"/>
        </w:rPr>
        <w:t>ść</w:t>
      </w:r>
      <w:r w:rsidRPr="000E4A7A">
        <w:rPr>
          <w:rFonts w:asciiTheme="minorHAnsi" w:hAnsiTheme="minorHAnsi" w:cstheme="minorHAnsi"/>
          <w:lang w:val="pl-PL"/>
        </w:rPr>
        <w:t xml:space="preserve"> gleby spada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a poni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ej ustalonego poziomu. Dodatkowo, u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ytkownik m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g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 xml:space="preserve"> r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>cznie uruchomi</w:t>
      </w:r>
      <w:r w:rsidRPr="000E4A7A">
        <w:rPr>
          <w:rFonts w:ascii="Calibri" w:hAnsi="Calibri" w:cs="Calibri"/>
          <w:lang w:val="pl-PL"/>
        </w:rPr>
        <w:t>ć</w:t>
      </w:r>
      <w:r w:rsidRPr="000E4A7A">
        <w:rPr>
          <w:rFonts w:asciiTheme="minorHAnsi" w:hAnsiTheme="minorHAnsi" w:cstheme="minorHAnsi"/>
          <w:lang w:val="pl-PL"/>
        </w:rPr>
        <w:t xml:space="preserve"> podlewanie przez interfejs webowy.</w:t>
      </w:r>
    </w:p>
    <w:p w14:paraId="2BF1833D" w14:textId="77777777" w:rsidR="000E4A7A" w:rsidRPr="000E4A7A" w:rsidRDefault="000E4A7A" w:rsidP="000E4A7A">
      <w:pPr>
        <w:numPr>
          <w:ilvl w:val="0"/>
          <w:numId w:val="45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Baza danych:</w:t>
      </w:r>
      <w:r w:rsidRPr="000E4A7A">
        <w:rPr>
          <w:rFonts w:asciiTheme="minorHAnsi" w:hAnsiTheme="minorHAnsi" w:cstheme="minorHAnsi"/>
          <w:lang w:val="pl-PL"/>
        </w:rPr>
        <w:t xml:space="preserve"> Dane z czujników by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 xml:space="preserve">y zapisywane w bazie </w:t>
      </w:r>
      <w:proofErr w:type="spellStart"/>
      <w:r w:rsidRPr="000E4A7A">
        <w:rPr>
          <w:rFonts w:asciiTheme="minorHAnsi" w:hAnsiTheme="minorHAnsi" w:cstheme="minorHAnsi"/>
          <w:lang w:val="pl-PL"/>
        </w:rPr>
        <w:t>SQLite</w:t>
      </w:r>
      <w:proofErr w:type="spellEnd"/>
      <w:r w:rsidRPr="000E4A7A">
        <w:rPr>
          <w:rFonts w:asciiTheme="minorHAnsi" w:hAnsiTheme="minorHAnsi" w:cstheme="minorHAnsi"/>
          <w:lang w:val="pl-PL"/>
        </w:rPr>
        <w:t>, a u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ytkownik m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g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 xml:space="preserve"> je przegl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>da</w:t>
      </w:r>
      <w:r w:rsidRPr="000E4A7A">
        <w:rPr>
          <w:rFonts w:ascii="Calibri" w:hAnsi="Calibri" w:cs="Calibri"/>
          <w:lang w:val="pl-PL"/>
        </w:rPr>
        <w:t>ć</w:t>
      </w:r>
      <w:r w:rsidRPr="000E4A7A">
        <w:rPr>
          <w:rFonts w:asciiTheme="minorHAnsi" w:hAnsiTheme="minorHAnsi" w:cstheme="minorHAnsi"/>
          <w:lang w:val="pl-PL"/>
        </w:rPr>
        <w:t xml:space="preserve"> na stronie w formie wykres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w.</w:t>
      </w:r>
    </w:p>
    <w:p w14:paraId="6B44887C" w14:textId="77777777" w:rsidR="000E4A7A" w:rsidRPr="000E4A7A" w:rsidRDefault="000E4A7A" w:rsidP="000E4A7A">
      <w:pPr>
        <w:numPr>
          <w:ilvl w:val="0"/>
          <w:numId w:val="45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Interfejs webowy:</w:t>
      </w:r>
      <w:r w:rsidRPr="000E4A7A">
        <w:rPr>
          <w:rFonts w:asciiTheme="minorHAnsi" w:hAnsiTheme="minorHAnsi" w:cstheme="minorHAnsi"/>
          <w:lang w:val="pl-PL"/>
        </w:rPr>
        <w:t xml:space="preserve"> Zbudowano stron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>, kt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ra pozwala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a na monitorowanie danych w czasie rzeczywistym oraz generowanie wykres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w historycznych.</w:t>
      </w:r>
    </w:p>
    <w:p w14:paraId="3F34E845" w14:textId="77777777" w:rsidR="000E4A7A" w:rsidRPr="000E4A7A" w:rsidRDefault="000E4A7A" w:rsidP="000E4A7A">
      <w:pPr>
        <w:ind w:firstLine="0"/>
        <w:rPr>
          <w:rFonts w:asciiTheme="minorHAnsi" w:hAnsiTheme="minorHAnsi" w:cstheme="minorHAnsi"/>
          <w:b/>
          <w:bCs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Czego nie uda</w:t>
      </w:r>
      <w:r w:rsidRPr="000E4A7A">
        <w:rPr>
          <w:rFonts w:ascii="Calibri" w:hAnsi="Calibri" w:cs="Calibri"/>
          <w:b/>
          <w:bCs/>
          <w:lang w:val="pl-PL"/>
        </w:rPr>
        <w:t>ł</w:t>
      </w:r>
      <w:r w:rsidRPr="000E4A7A">
        <w:rPr>
          <w:rFonts w:asciiTheme="minorHAnsi" w:hAnsiTheme="minorHAnsi" w:cstheme="minorHAnsi"/>
          <w:b/>
          <w:bCs/>
          <w:lang w:val="pl-PL"/>
        </w:rPr>
        <w:t>o si</w:t>
      </w:r>
      <w:r w:rsidRPr="000E4A7A">
        <w:rPr>
          <w:rFonts w:ascii="Calibri" w:hAnsi="Calibri" w:cs="Calibri"/>
          <w:b/>
          <w:bCs/>
          <w:lang w:val="pl-PL"/>
        </w:rPr>
        <w:t>ę</w:t>
      </w:r>
      <w:r w:rsidRPr="000E4A7A">
        <w:rPr>
          <w:rFonts w:asciiTheme="minorHAnsi" w:hAnsiTheme="minorHAnsi" w:cstheme="minorHAnsi"/>
          <w:b/>
          <w:bCs/>
          <w:lang w:val="pl-PL"/>
        </w:rPr>
        <w:t xml:space="preserve"> zrealizowa</w:t>
      </w:r>
      <w:r w:rsidRPr="000E4A7A">
        <w:rPr>
          <w:rFonts w:ascii="Calibri" w:hAnsi="Calibri" w:cs="Calibri"/>
          <w:b/>
          <w:bCs/>
          <w:lang w:val="pl-PL"/>
        </w:rPr>
        <w:t>ć</w:t>
      </w:r>
      <w:r w:rsidRPr="000E4A7A">
        <w:rPr>
          <w:rFonts w:asciiTheme="minorHAnsi" w:hAnsiTheme="minorHAnsi" w:cstheme="minorHAnsi"/>
          <w:b/>
          <w:bCs/>
          <w:lang w:val="pl-PL"/>
        </w:rPr>
        <w:t>:</w:t>
      </w:r>
    </w:p>
    <w:p w14:paraId="6BBF7635" w14:textId="77777777" w:rsidR="000E4A7A" w:rsidRPr="000E4A7A" w:rsidRDefault="000E4A7A" w:rsidP="000E4A7A">
      <w:pPr>
        <w:numPr>
          <w:ilvl w:val="0"/>
          <w:numId w:val="46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Dok</w:t>
      </w:r>
      <w:r w:rsidRPr="000E4A7A">
        <w:rPr>
          <w:rFonts w:ascii="Calibri" w:hAnsi="Calibri" w:cs="Calibri"/>
          <w:b/>
          <w:bCs/>
          <w:lang w:val="pl-PL"/>
        </w:rPr>
        <w:t>ł</w:t>
      </w:r>
      <w:r w:rsidRPr="000E4A7A">
        <w:rPr>
          <w:rFonts w:asciiTheme="minorHAnsi" w:hAnsiTheme="minorHAnsi" w:cstheme="minorHAnsi"/>
          <w:b/>
          <w:bCs/>
          <w:lang w:val="pl-PL"/>
        </w:rPr>
        <w:t>adno</w:t>
      </w:r>
      <w:r w:rsidRPr="000E4A7A">
        <w:rPr>
          <w:rFonts w:ascii="Calibri" w:hAnsi="Calibri" w:cs="Calibri"/>
          <w:b/>
          <w:bCs/>
          <w:lang w:val="pl-PL"/>
        </w:rPr>
        <w:t>ść</w:t>
      </w:r>
      <w:r w:rsidRPr="000E4A7A">
        <w:rPr>
          <w:rFonts w:asciiTheme="minorHAnsi" w:hAnsiTheme="minorHAnsi" w:cstheme="minorHAnsi"/>
          <w:b/>
          <w:bCs/>
          <w:lang w:val="pl-PL"/>
        </w:rPr>
        <w:t xml:space="preserve"> czujnik</w:t>
      </w:r>
      <w:r w:rsidRPr="000E4A7A">
        <w:rPr>
          <w:rFonts w:ascii="Mongolian Baiti" w:hAnsi="Mongolian Baiti" w:cs="Mongolian Baiti"/>
          <w:b/>
          <w:bCs/>
          <w:lang w:val="pl-PL"/>
        </w:rPr>
        <w:t>ó</w:t>
      </w:r>
      <w:r w:rsidRPr="000E4A7A">
        <w:rPr>
          <w:rFonts w:asciiTheme="minorHAnsi" w:hAnsiTheme="minorHAnsi" w:cstheme="minorHAnsi"/>
          <w:b/>
          <w:bCs/>
          <w:lang w:val="pl-PL"/>
        </w:rPr>
        <w:t>w:</w:t>
      </w:r>
      <w:r w:rsidRPr="000E4A7A">
        <w:rPr>
          <w:rFonts w:asciiTheme="minorHAnsi" w:hAnsiTheme="minorHAnsi" w:cstheme="minorHAnsi"/>
          <w:lang w:val="pl-PL"/>
        </w:rPr>
        <w:t xml:space="preserve"> Czujnik wilgotno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ci gleby, z powodu swojej wra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liwo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ci na warunki atmosferyczne, wykazywa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 xml:space="preserve"> pewn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 xml:space="preserve"> niestabilno</w:t>
      </w:r>
      <w:r w:rsidRPr="000E4A7A">
        <w:rPr>
          <w:rFonts w:ascii="Calibri" w:hAnsi="Calibri" w:cs="Calibri"/>
          <w:lang w:val="pl-PL"/>
        </w:rPr>
        <w:t>ść</w:t>
      </w:r>
      <w:r w:rsidRPr="000E4A7A">
        <w:rPr>
          <w:rFonts w:asciiTheme="minorHAnsi" w:hAnsiTheme="minorHAnsi" w:cstheme="minorHAnsi"/>
          <w:lang w:val="pl-PL"/>
        </w:rPr>
        <w:t xml:space="preserve"> i nieprecyzyjno</w:t>
      </w:r>
      <w:r w:rsidRPr="000E4A7A">
        <w:rPr>
          <w:rFonts w:ascii="Calibri" w:hAnsi="Calibri" w:cs="Calibri"/>
          <w:lang w:val="pl-PL"/>
        </w:rPr>
        <w:t>ść</w:t>
      </w:r>
      <w:r w:rsidRPr="000E4A7A">
        <w:rPr>
          <w:rFonts w:asciiTheme="minorHAnsi" w:hAnsiTheme="minorHAnsi" w:cstheme="minorHAnsi"/>
          <w:lang w:val="pl-PL"/>
        </w:rPr>
        <w:t xml:space="preserve"> w d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ugotrwa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ym u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ytkowaniu.</w:t>
      </w:r>
    </w:p>
    <w:p w14:paraId="2B26B29C" w14:textId="60E576FF" w:rsidR="000E4A7A" w:rsidRPr="000E4A7A" w:rsidRDefault="000E4A7A" w:rsidP="000E4A7A">
      <w:pPr>
        <w:numPr>
          <w:ilvl w:val="0"/>
          <w:numId w:val="46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Brak zdalnego dost</w:t>
      </w:r>
      <w:r w:rsidRPr="000E4A7A">
        <w:rPr>
          <w:rFonts w:ascii="Calibri" w:hAnsi="Calibri" w:cs="Calibri"/>
          <w:b/>
          <w:bCs/>
          <w:lang w:val="pl-PL"/>
        </w:rPr>
        <w:t>ę</w:t>
      </w:r>
      <w:r w:rsidRPr="000E4A7A">
        <w:rPr>
          <w:rFonts w:asciiTheme="minorHAnsi" w:hAnsiTheme="minorHAnsi" w:cstheme="minorHAnsi"/>
          <w:b/>
          <w:bCs/>
          <w:lang w:val="pl-PL"/>
        </w:rPr>
        <w:t>pu:</w:t>
      </w:r>
      <w:r w:rsidRPr="000E4A7A">
        <w:rPr>
          <w:rFonts w:asciiTheme="minorHAnsi" w:hAnsiTheme="minorHAnsi" w:cstheme="minorHAnsi"/>
          <w:lang w:val="pl-PL"/>
        </w:rPr>
        <w:t xml:space="preserve"> Ze wzgl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>du na ograniczenia zasobowe, nie uda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o si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 xml:space="preserve"> zaimplementowa</w:t>
      </w:r>
      <w:r w:rsidRPr="000E4A7A">
        <w:rPr>
          <w:rFonts w:ascii="Calibri" w:hAnsi="Calibri" w:cs="Calibri"/>
          <w:lang w:val="pl-PL"/>
        </w:rPr>
        <w:t>ć</w:t>
      </w:r>
      <w:r w:rsidRPr="000E4A7A">
        <w:rPr>
          <w:rFonts w:asciiTheme="minorHAnsi" w:hAnsiTheme="minorHAnsi" w:cstheme="minorHAnsi"/>
          <w:lang w:val="pl-PL"/>
        </w:rPr>
        <w:t xml:space="preserve"> pe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nej funkcji zdalnego dost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>pu do systemu spoza sieci lokalnej.</w:t>
      </w:r>
    </w:p>
    <w:p w14:paraId="17E25093" w14:textId="77777777" w:rsidR="000E4A7A" w:rsidRPr="000E4A7A" w:rsidRDefault="000E4A7A" w:rsidP="000E4A7A">
      <w:pPr>
        <w:ind w:firstLine="0"/>
        <w:rPr>
          <w:rFonts w:asciiTheme="minorHAnsi" w:hAnsiTheme="minorHAnsi" w:cstheme="minorHAnsi"/>
          <w:b/>
          <w:bCs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Propozycje rozwoju:</w:t>
      </w:r>
    </w:p>
    <w:p w14:paraId="6039E69A" w14:textId="77777777" w:rsidR="000E4A7A" w:rsidRPr="000E4A7A" w:rsidRDefault="000E4A7A" w:rsidP="000E4A7A">
      <w:pPr>
        <w:numPr>
          <w:ilvl w:val="0"/>
          <w:numId w:val="47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Zastosowanie lepszych czujników:</w:t>
      </w:r>
      <w:r w:rsidRPr="000E4A7A">
        <w:rPr>
          <w:rFonts w:asciiTheme="minorHAnsi" w:hAnsiTheme="minorHAnsi" w:cstheme="minorHAnsi"/>
          <w:lang w:val="pl-PL"/>
        </w:rPr>
        <w:t xml:space="preserve"> Zamiana czujnika wilgotno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ci gleby na bardziej precyzyjny, np. pojemno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ciowy, kt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ry nie jest tak podatny na korozj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 xml:space="preserve"> i zapewnia dok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adniejsze pomiary.</w:t>
      </w:r>
    </w:p>
    <w:p w14:paraId="28507B90" w14:textId="6FC2F2BE" w:rsidR="000E4A7A" w:rsidRPr="000E4A7A" w:rsidRDefault="000E4A7A" w:rsidP="000E4A7A">
      <w:pPr>
        <w:numPr>
          <w:ilvl w:val="0"/>
          <w:numId w:val="47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Zdalny dost</w:t>
      </w:r>
      <w:r w:rsidRPr="000E4A7A">
        <w:rPr>
          <w:rFonts w:ascii="Calibri" w:hAnsi="Calibri" w:cs="Calibri"/>
          <w:b/>
          <w:bCs/>
          <w:lang w:val="pl-PL"/>
        </w:rPr>
        <w:t>ę</w:t>
      </w:r>
      <w:r w:rsidRPr="000E4A7A">
        <w:rPr>
          <w:rFonts w:asciiTheme="minorHAnsi" w:hAnsiTheme="minorHAnsi" w:cstheme="minorHAnsi"/>
          <w:b/>
          <w:bCs/>
          <w:lang w:val="pl-PL"/>
        </w:rPr>
        <w:t>p:</w:t>
      </w:r>
      <w:r w:rsidRPr="000E4A7A">
        <w:rPr>
          <w:rFonts w:asciiTheme="minorHAnsi" w:hAnsiTheme="minorHAnsi" w:cstheme="minorHAnsi"/>
          <w:lang w:val="pl-PL"/>
        </w:rPr>
        <w:t xml:space="preserve"> Integracja systemu z chmur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>, umo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liwiaj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>ca dost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 xml:space="preserve">p zdalny do danych i sterowanie systemem przez </w:t>
      </w:r>
      <w:proofErr w:type="spellStart"/>
      <w:r w:rsidRPr="000E4A7A">
        <w:rPr>
          <w:rFonts w:asciiTheme="minorHAnsi" w:hAnsiTheme="minorHAnsi" w:cstheme="minorHAnsi"/>
          <w:lang w:val="pl-PL"/>
        </w:rPr>
        <w:t>internet</w:t>
      </w:r>
      <w:proofErr w:type="spellEnd"/>
      <w:r w:rsidRPr="0045038D">
        <w:rPr>
          <w:rFonts w:asciiTheme="minorHAnsi" w:hAnsiTheme="minorHAnsi" w:cstheme="minorHAnsi"/>
          <w:lang w:val="pl-PL"/>
        </w:rPr>
        <w:t>.</w:t>
      </w:r>
    </w:p>
    <w:p w14:paraId="32A10015" w14:textId="7408560B" w:rsidR="000E4A7A" w:rsidRPr="000E4A7A" w:rsidRDefault="000E4A7A" w:rsidP="000E4A7A">
      <w:pPr>
        <w:numPr>
          <w:ilvl w:val="0"/>
          <w:numId w:val="47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Nowe funkcje w interfejsie:</w:t>
      </w:r>
      <w:r w:rsidRPr="000E4A7A">
        <w:rPr>
          <w:rFonts w:asciiTheme="minorHAnsi" w:hAnsiTheme="minorHAnsi" w:cstheme="minorHAnsi"/>
          <w:lang w:val="pl-PL"/>
        </w:rPr>
        <w:t xml:space="preserve"> </w:t>
      </w:r>
      <w:r w:rsidRPr="0045038D">
        <w:rPr>
          <w:rFonts w:asciiTheme="minorHAnsi" w:hAnsiTheme="minorHAnsi" w:cstheme="minorHAnsi"/>
          <w:lang w:val="pl-PL"/>
        </w:rPr>
        <w:t>P</w:t>
      </w:r>
      <w:r w:rsidRPr="000E4A7A">
        <w:rPr>
          <w:rFonts w:asciiTheme="minorHAnsi" w:hAnsiTheme="minorHAnsi" w:cstheme="minorHAnsi"/>
          <w:lang w:val="pl-PL"/>
        </w:rPr>
        <w:t>owiadomie</w:t>
      </w:r>
      <w:r w:rsidRPr="0045038D">
        <w:rPr>
          <w:rFonts w:asciiTheme="minorHAnsi" w:hAnsiTheme="minorHAnsi" w:cstheme="minorHAnsi"/>
          <w:lang w:val="pl-PL"/>
        </w:rPr>
        <w:t>nia</w:t>
      </w:r>
      <w:r w:rsidRPr="000E4A7A">
        <w:rPr>
          <w:rFonts w:asciiTheme="minorHAnsi" w:hAnsiTheme="minorHAnsi" w:cstheme="minorHAnsi"/>
          <w:lang w:val="pl-PL"/>
        </w:rPr>
        <w:t xml:space="preserve"> (e-mail/SMS) o konieczno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 xml:space="preserve">ci interwencji, np. gdy </w:t>
      </w:r>
      <w:r w:rsidRPr="0045038D">
        <w:rPr>
          <w:rFonts w:asciiTheme="minorHAnsi" w:hAnsiTheme="minorHAnsi" w:cstheme="minorHAnsi"/>
          <w:lang w:val="pl-PL"/>
        </w:rPr>
        <w:t>poziom wody w zbiorniku</w:t>
      </w:r>
      <w:r w:rsidRPr="000E4A7A">
        <w:rPr>
          <w:rFonts w:asciiTheme="minorHAnsi" w:hAnsiTheme="minorHAnsi" w:cstheme="minorHAnsi"/>
          <w:lang w:val="pl-PL"/>
        </w:rPr>
        <w:t xml:space="preserve"> spadnie poni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ej ustalonego progu.</w:t>
      </w:r>
    </w:p>
    <w:p w14:paraId="078490BF" w14:textId="1458DBB0" w:rsidR="000E4A7A" w:rsidRPr="000E4A7A" w:rsidRDefault="000E4A7A" w:rsidP="000E4A7A">
      <w:pPr>
        <w:numPr>
          <w:ilvl w:val="0"/>
          <w:numId w:val="47"/>
        </w:numPr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b/>
          <w:bCs/>
          <w:lang w:val="pl-PL"/>
        </w:rPr>
        <w:t>AI i prognozy pogodowe:</w:t>
      </w:r>
      <w:r w:rsidRPr="000E4A7A">
        <w:rPr>
          <w:rFonts w:asciiTheme="minorHAnsi" w:hAnsiTheme="minorHAnsi" w:cstheme="minorHAnsi"/>
          <w:lang w:val="pl-PL"/>
        </w:rPr>
        <w:t xml:space="preserve"> Wykorzystanie algorytmów sztucznej inteligencji do analizy danych historycznych i prognozowania potrzeb podlewania, co mog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oby poprawi</w:t>
      </w:r>
      <w:r w:rsidRPr="000E4A7A">
        <w:rPr>
          <w:rFonts w:ascii="Calibri" w:hAnsi="Calibri" w:cs="Calibri"/>
          <w:lang w:val="pl-PL"/>
        </w:rPr>
        <w:t>ć</w:t>
      </w:r>
      <w:r w:rsidRPr="000E4A7A">
        <w:rPr>
          <w:rFonts w:asciiTheme="minorHAnsi" w:hAnsiTheme="minorHAnsi" w:cstheme="minorHAnsi"/>
          <w:lang w:val="pl-PL"/>
        </w:rPr>
        <w:t xml:space="preserve"> efektywno</w:t>
      </w:r>
      <w:r w:rsidRPr="000E4A7A">
        <w:rPr>
          <w:rFonts w:ascii="Calibri" w:hAnsi="Calibri" w:cs="Calibri"/>
          <w:lang w:val="pl-PL"/>
        </w:rPr>
        <w:t>ść</w:t>
      </w:r>
      <w:r w:rsidRPr="000E4A7A">
        <w:rPr>
          <w:rFonts w:asciiTheme="minorHAnsi" w:hAnsiTheme="minorHAnsi" w:cstheme="minorHAnsi"/>
          <w:lang w:val="pl-PL"/>
        </w:rPr>
        <w:t xml:space="preserve"> systemu.</w:t>
      </w:r>
    </w:p>
    <w:p w14:paraId="693ABDEA" w14:textId="77777777" w:rsidR="000E4A7A" w:rsidRPr="000E4A7A" w:rsidRDefault="000E4A7A" w:rsidP="000E4A7A">
      <w:pPr>
        <w:ind w:firstLine="0"/>
        <w:rPr>
          <w:rFonts w:asciiTheme="minorHAnsi" w:hAnsiTheme="minorHAnsi" w:cstheme="minorHAnsi"/>
          <w:lang w:val="pl-PL"/>
        </w:rPr>
      </w:pPr>
      <w:r w:rsidRPr="000E4A7A">
        <w:rPr>
          <w:rFonts w:asciiTheme="minorHAnsi" w:hAnsiTheme="minorHAnsi" w:cstheme="minorHAnsi"/>
          <w:lang w:val="pl-PL"/>
        </w:rPr>
        <w:t>Projekt spe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ni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 xml:space="preserve"> swoje g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wne cele, jednak z pewno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ci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 xml:space="preserve"> ma du</w:t>
      </w:r>
      <w:r w:rsidRPr="000E4A7A">
        <w:rPr>
          <w:rFonts w:ascii="Calibri" w:hAnsi="Calibri" w:cs="Calibri"/>
          <w:lang w:val="pl-PL"/>
        </w:rPr>
        <w:t>ż</w:t>
      </w:r>
      <w:r w:rsidRPr="000E4A7A">
        <w:rPr>
          <w:rFonts w:asciiTheme="minorHAnsi" w:hAnsiTheme="minorHAnsi" w:cstheme="minorHAnsi"/>
          <w:lang w:val="pl-PL"/>
        </w:rPr>
        <w:t>y potencja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 xml:space="preserve"> do dalszego rozwoju, kt</w:t>
      </w:r>
      <w:r w:rsidRPr="000E4A7A">
        <w:rPr>
          <w:rFonts w:ascii="Mongolian Baiti" w:hAnsi="Mongolian Baiti" w:cs="Mongolian Baiti"/>
          <w:lang w:val="pl-PL"/>
        </w:rPr>
        <w:t>ó</w:t>
      </w:r>
      <w:r w:rsidRPr="000E4A7A">
        <w:rPr>
          <w:rFonts w:asciiTheme="minorHAnsi" w:hAnsiTheme="minorHAnsi" w:cstheme="minorHAnsi"/>
          <w:lang w:val="pl-PL"/>
        </w:rPr>
        <w:t>ry pozwoli</w:t>
      </w:r>
      <w:r w:rsidRPr="000E4A7A">
        <w:rPr>
          <w:rFonts w:ascii="Calibri" w:hAnsi="Calibri" w:cs="Calibri"/>
          <w:lang w:val="pl-PL"/>
        </w:rPr>
        <w:t>ł</w:t>
      </w:r>
      <w:r w:rsidRPr="000E4A7A">
        <w:rPr>
          <w:rFonts w:asciiTheme="minorHAnsi" w:hAnsiTheme="minorHAnsi" w:cstheme="minorHAnsi"/>
          <w:lang w:val="pl-PL"/>
        </w:rPr>
        <w:t>by na jeszcze lepsz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 xml:space="preserve"> automatyzacj</w:t>
      </w:r>
      <w:r w:rsidRPr="000E4A7A">
        <w:rPr>
          <w:rFonts w:ascii="Calibri" w:hAnsi="Calibri" w:cs="Calibri"/>
          <w:lang w:val="pl-PL"/>
        </w:rPr>
        <w:t>ę</w:t>
      </w:r>
      <w:r w:rsidRPr="000E4A7A">
        <w:rPr>
          <w:rFonts w:asciiTheme="minorHAnsi" w:hAnsiTheme="minorHAnsi" w:cstheme="minorHAnsi"/>
          <w:lang w:val="pl-PL"/>
        </w:rPr>
        <w:t xml:space="preserve"> i zdalne zarz</w:t>
      </w:r>
      <w:r w:rsidRPr="000E4A7A">
        <w:rPr>
          <w:rFonts w:ascii="Calibri" w:hAnsi="Calibri" w:cs="Calibri"/>
          <w:lang w:val="pl-PL"/>
        </w:rPr>
        <w:t>ą</w:t>
      </w:r>
      <w:r w:rsidRPr="000E4A7A">
        <w:rPr>
          <w:rFonts w:asciiTheme="minorHAnsi" w:hAnsiTheme="minorHAnsi" w:cstheme="minorHAnsi"/>
          <w:lang w:val="pl-PL"/>
        </w:rPr>
        <w:t>dzanie podlewaniem ro</w:t>
      </w:r>
      <w:r w:rsidRPr="000E4A7A">
        <w:rPr>
          <w:rFonts w:ascii="Calibri" w:hAnsi="Calibri" w:cs="Calibri"/>
          <w:lang w:val="pl-PL"/>
        </w:rPr>
        <w:t>ś</w:t>
      </w:r>
      <w:r w:rsidRPr="000E4A7A">
        <w:rPr>
          <w:rFonts w:asciiTheme="minorHAnsi" w:hAnsiTheme="minorHAnsi" w:cstheme="minorHAnsi"/>
          <w:lang w:val="pl-PL"/>
        </w:rPr>
        <w:t>lin.</w:t>
      </w:r>
    </w:p>
    <w:p w14:paraId="3C8BE58D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2F043BF3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5980681F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0E99E731" w14:textId="77777777" w:rsidR="00F27897" w:rsidRDefault="00F27897" w:rsidP="00F27897">
      <w:pPr>
        <w:ind w:firstLine="0"/>
        <w:rPr>
          <w:i/>
          <w:iCs/>
          <w:lang w:val="pl-PL"/>
        </w:rPr>
      </w:pPr>
    </w:p>
    <w:p w14:paraId="5962FEF9" w14:textId="22CF26D5" w:rsidR="00F27897" w:rsidRDefault="00F27897" w:rsidP="00F27897">
      <w:pPr>
        <w:pStyle w:val="Akapitzlist"/>
        <w:numPr>
          <w:ilvl w:val="0"/>
          <w:numId w:val="33"/>
        </w:num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Listing kodu.</w:t>
      </w:r>
    </w:p>
    <w:p w14:paraId="04A5B0CB" w14:textId="77777777" w:rsidR="00A25028" w:rsidRDefault="00A25028" w:rsidP="00A25028">
      <w:pPr>
        <w:ind w:firstLine="0"/>
        <w:rPr>
          <w:b/>
          <w:bCs/>
          <w:lang w:val="pl-PL"/>
        </w:rPr>
      </w:pPr>
    </w:p>
    <w:p w14:paraId="3C290C28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808080"/>
          <w:sz w:val="18"/>
          <w:szCs w:val="18"/>
          <w:lang w:val="pl-PL" w:eastAsia="pl-PL"/>
        </w:rPr>
        <w:t>&lt;</w:t>
      </w:r>
      <w:proofErr w:type="spellStart"/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script</w:t>
      </w:r>
      <w:proofErr w:type="spellEnd"/>
      <w:r w:rsidRPr="001B39E7">
        <w:rPr>
          <w:rFonts w:ascii="Consolas" w:hAnsi="Consolas"/>
          <w:color w:val="808080"/>
          <w:sz w:val="18"/>
          <w:szCs w:val="18"/>
          <w:lang w:val="pl-PL" w:eastAsia="pl-PL"/>
        </w:rPr>
        <w:t>&gt;</w:t>
      </w:r>
    </w:p>
    <w:p w14:paraId="0DC42D8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    // Funkcja do pobrania najnowszych danych z serwera</w:t>
      </w:r>
    </w:p>
    <w:p w14:paraId="3A145DF4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fetchLatestData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3A652A6A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Wysyłamy zapytanie GET do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endpointu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'/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latest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-data'</w:t>
      </w:r>
    </w:p>
    <w:p w14:paraId="5618F701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fetch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'/latest-data'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</w:t>
      </w:r>
    </w:p>
    <w:p w14:paraId="16C8BAA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>        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then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response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</w:t>
      </w:r>
      <w:r w:rsidRPr="001B39E7">
        <w:rPr>
          <w:rFonts w:ascii="Consolas" w:hAnsi="Consolas"/>
          <w:color w:val="569CD6"/>
          <w:sz w:val="18"/>
          <w:szCs w:val="18"/>
          <w:lang w:eastAsia="pl-PL"/>
        </w:rPr>
        <w:t>=&gt;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response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json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()) </w:t>
      </w:r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Parsujemy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odpowiedź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jako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 JSON</w:t>
      </w:r>
    </w:p>
    <w:p w14:paraId="2DAE6C78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>        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then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</w:t>
      </w:r>
      <w:r w:rsidRPr="001B39E7">
        <w:rPr>
          <w:rFonts w:ascii="Consolas" w:hAnsi="Consolas"/>
          <w:color w:val="569CD6"/>
          <w:sz w:val="18"/>
          <w:szCs w:val="18"/>
          <w:lang w:eastAsia="pl-PL"/>
        </w:rPr>
        <w:t>=&gt;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{</w:t>
      </w:r>
    </w:p>
    <w:p w14:paraId="17840778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Aktualizujemy dane na stronie w odpowiednich elementach</w:t>
      </w:r>
    </w:p>
    <w:p w14:paraId="3F1F5232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'temperature'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temperature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+ 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 °C'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; </w:t>
      </w:r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Wyświetlamy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temperaturę</w:t>
      </w:r>
      <w:proofErr w:type="spellEnd"/>
    </w:p>
    <w:p w14:paraId="2FA12C92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'humidity'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humidity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+ 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 %'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;       </w:t>
      </w:r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Wyświetlamy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wilgotność</w:t>
      </w:r>
      <w:proofErr w:type="spellEnd"/>
    </w:p>
    <w:p w14:paraId="55379FCD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'light'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light_level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+ 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 lux'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;     </w:t>
      </w:r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Wyświetlamy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poziom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eastAsia="pl-PL"/>
        </w:rPr>
        <w:t>światła</w:t>
      </w:r>
      <w:proofErr w:type="spellEnd"/>
    </w:p>
    <w:p w14:paraId="51FA4F3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})</w:t>
      </w:r>
    </w:p>
    <w:p w14:paraId="0ABEDA37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        .</w:t>
      </w:r>
      <w:proofErr w:type="spellStart"/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catch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</w:p>
    <w:p w14:paraId="56C6178B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Obsługa błędów, jeśli zapytanie do serwera się nie powiedzie</w:t>
      </w:r>
    </w:p>
    <w:p w14:paraId="088205B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console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log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val="pl-PL" w:eastAsia="pl-PL"/>
        </w:rPr>
        <w:t>'Błąd pobierania danych:'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, </w:t>
      </w:r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)</w:t>
      </w:r>
    </w:p>
    <w:p w14:paraId="7F23001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        );</w:t>
      </w:r>
    </w:p>
    <w:p w14:paraId="7CC884A4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</w:p>
    <w:p w14:paraId="339590A0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0BDA062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    // Funkcja do ręcznego podlewania roślin</w:t>
      </w:r>
    </w:p>
    <w:p w14:paraId="462A7FE0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waterPlants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67788452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Wysyłamy żądanie POST do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endpointu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'/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api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water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157936BA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fetch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'/</w:t>
      </w:r>
      <w:proofErr w:type="spellStart"/>
      <w:r w:rsidRPr="001B39E7">
        <w:rPr>
          <w:rFonts w:ascii="Consolas" w:hAnsi="Consolas"/>
          <w:color w:val="CE9178"/>
          <w:sz w:val="18"/>
          <w:szCs w:val="18"/>
          <w:lang w:eastAsia="pl-PL"/>
        </w:rPr>
        <w:t>api</w:t>
      </w:r>
      <w:proofErr w:type="spellEnd"/>
      <w:r w:rsidRPr="001B39E7">
        <w:rPr>
          <w:rFonts w:ascii="Consolas" w:hAnsi="Consolas"/>
          <w:color w:val="CE9178"/>
          <w:sz w:val="18"/>
          <w:szCs w:val="18"/>
          <w:lang w:eastAsia="pl-PL"/>
        </w:rPr>
        <w:t>/water'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, { 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method: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'POST'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})</w:t>
      </w:r>
    </w:p>
    <w:p w14:paraId="6635377D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proofErr w:type="spellStart"/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then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response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response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json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())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Parsujemy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odpowiedź jako JSON</w:t>
      </w:r>
    </w:p>
    <w:p w14:paraId="229E9FE9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        .</w:t>
      </w:r>
      <w:proofErr w:type="spellStart"/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then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{</w:t>
      </w:r>
    </w:p>
    <w:p w14:paraId="3A697DE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Wyświetlamy komunikat o statusie podlewania</w:t>
      </w:r>
    </w:p>
    <w:p w14:paraId="7C0F824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1B39E7">
        <w:rPr>
          <w:rFonts w:ascii="Consolas" w:hAnsi="Consolas"/>
          <w:color w:val="CE9178"/>
          <w:sz w:val="18"/>
          <w:szCs w:val="18"/>
          <w:lang w:eastAsia="pl-PL"/>
        </w:rPr>
        <w:t>statusMessage</w:t>
      </w:r>
      <w:proofErr w:type="spellEnd"/>
      <w:r w:rsidRPr="001B39E7">
        <w:rPr>
          <w:rFonts w:ascii="Consolas" w:hAnsi="Consolas"/>
          <w:color w:val="CE9178"/>
          <w:sz w:val="18"/>
          <w:szCs w:val="18"/>
          <w:lang w:eastAsia="pl-PL"/>
        </w:rPr>
        <w:t>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message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;</w:t>
      </w:r>
    </w:p>
    <w:p w14:paraId="7A05873A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Czyścimy komunikat po 5 sekundach</w:t>
      </w:r>
    </w:p>
    <w:p w14:paraId="4121A72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proofErr w:type="spellStart"/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setTimeout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(()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{</w:t>
      </w:r>
    </w:p>
    <w:p w14:paraId="4315FFA6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   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1B39E7">
        <w:rPr>
          <w:rFonts w:ascii="Consolas" w:hAnsi="Consolas"/>
          <w:color w:val="CE9178"/>
          <w:sz w:val="18"/>
          <w:szCs w:val="18"/>
          <w:lang w:eastAsia="pl-PL"/>
        </w:rPr>
        <w:t>statusMessage</w:t>
      </w:r>
      <w:proofErr w:type="spellEnd"/>
      <w:r w:rsidRPr="001B39E7">
        <w:rPr>
          <w:rFonts w:ascii="Consolas" w:hAnsi="Consolas"/>
          <w:color w:val="CE9178"/>
          <w:sz w:val="18"/>
          <w:szCs w:val="18"/>
          <w:lang w:eastAsia="pl-PL"/>
        </w:rPr>
        <w:t>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;</w:t>
      </w:r>
    </w:p>
    <w:p w14:paraId="3DFD488A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}, </w:t>
      </w:r>
      <w:r w:rsidRPr="001B39E7">
        <w:rPr>
          <w:rFonts w:ascii="Consolas" w:hAnsi="Consolas"/>
          <w:color w:val="B5CEA8"/>
          <w:sz w:val="18"/>
          <w:szCs w:val="18"/>
          <w:lang w:val="pl-PL" w:eastAsia="pl-PL"/>
        </w:rPr>
        <w:t>5000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);</w:t>
      </w:r>
    </w:p>
    <w:p w14:paraId="38D4A9A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        })</w:t>
      </w:r>
    </w:p>
    <w:p w14:paraId="517E3FF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        .</w:t>
      </w:r>
      <w:proofErr w:type="spellStart"/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catch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</w:p>
    <w:p w14:paraId="7369CD8F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Obsługa błędów, jeśli podlewanie się nie powiedzie</w:t>
      </w:r>
    </w:p>
    <w:p w14:paraId="3CFFE26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console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log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val="pl-PL" w:eastAsia="pl-PL"/>
        </w:rPr>
        <w:t>'Błąd podlewania:'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, </w:t>
      </w:r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)</w:t>
      </w:r>
    </w:p>
    <w:p w14:paraId="3F9E7CFD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        );</w:t>
      </w:r>
    </w:p>
    <w:p w14:paraId="3E2DC662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</w:p>
    <w:p w14:paraId="7D207A96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620BB64A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    // Funkcja do przejścia na stronę z wykresami</w:t>
      </w:r>
    </w:p>
    <w:p w14:paraId="765D2100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goToCharts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6DC80152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Zmieniamy lokalizację na '/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charts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', co powoduje przejście na nową stronę</w:t>
      </w:r>
    </w:p>
    <w:p w14:paraId="2CE79E9A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window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location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href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'/charts'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;</w:t>
      </w:r>
    </w:p>
    <w:p w14:paraId="4CBC3E81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lastRenderedPageBreak/>
        <w:t xml:space="preserve">   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</w:p>
    <w:p w14:paraId="6CB6BC6B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396741BE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    // Funkcja do odświeżenia strony</w:t>
      </w:r>
    </w:p>
    <w:p w14:paraId="4951ED04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refreshPage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66FE87DF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Odświeżamy bieżącą stronę</w:t>
      </w:r>
    </w:p>
    <w:p w14:paraId="4DAF528C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location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reload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();</w:t>
      </w:r>
    </w:p>
    <w:p w14:paraId="59FEAB36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</w:p>
    <w:p w14:paraId="19FB151B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50656228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    // Funkcja uruchamiana po załadowaniu strony</w:t>
      </w:r>
    </w:p>
    <w:p w14:paraId="5C737EF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window.onload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= </w:t>
      </w:r>
      <w:proofErr w:type="spellStart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55DA627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Pobieramy najnowsze dane z serwera przy starcie strony</w:t>
      </w:r>
    </w:p>
    <w:p w14:paraId="35FFFA19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fetchLatestData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();</w:t>
      </w:r>
    </w:p>
    <w:p w14:paraId="382A518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4A863D3F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Podłączamy funkcję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waterPlants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do przycisku o ID '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waterButton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1AE8833D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1B39E7">
        <w:rPr>
          <w:rFonts w:ascii="Consolas" w:hAnsi="Consolas"/>
          <w:color w:val="CE9178"/>
          <w:sz w:val="18"/>
          <w:szCs w:val="18"/>
          <w:lang w:eastAsia="pl-PL"/>
        </w:rPr>
        <w:t>waterButton</w:t>
      </w:r>
      <w:proofErr w:type="spellEnd"/>
      <w:r w:rsidRPr="001B39E7">
        <w:rPr>
          <w:rFonts w:ascii="Consolas" w:hAnsi="Consolas"/>
          <w:color w:val="CE9178"/>
          <w:sz w:val="18"/>
          <w:szCs w:val="18"/>
          <w:lang w:eastAsia="pl-PL"/>
        </w:rPr>
        <w:t>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1B39E7">
        <w:rPr>
          <w:rFonts w:ascii="Consolas" w:hAnsi="Consolas"/>
          <w:color w:val="DCDCAA"/>
          <w:sz w:val="18"/>
          <w:szCs w:val="18"/>
          <w:lang w:eastAsia="pl-PL"/>
        </w:rPr>
        <w:t>addEventListener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'click'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,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waterPlants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);</w:t>
      </w:r>
    </w:p>
    <w:p w14:paraId="64FF7D78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Podłączamy funkcję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goToCharts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do przycisku o ID '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chartsButton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387D5B48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'chartsButton'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addEventListener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'click'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,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goToCharts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);</w:t>
      </w:r>
    </w:p>
    <w:p w14:paraId="3C23A83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Podłączamy funkcję 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refreshPage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do przycisku o ID '</w:t>
      </w:r>
      <w:proofErr w:type="spellStart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refreshButton</w:t>
      </w:r>
      <w:proofErr w:type="spellEnd"/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3EF8C4EF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1B39E7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'refreshButton'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).</w:t>
      </w:r>
      <w:r w:rsidRPr="001B39E7">
        <w:rPr>
          <w:rFonts w:ascii="Consolas" w:hAnsi="Consolas"/>
          <w:color w:val="DCDCAA"/>
          <w:sz w:val="18"/>
          <w:szCs w:val="18"/>
          <w:lang w:eastAsia="pl-PL"/>
        </w:rPr>
        <w:t>addEventListener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1B39E7">
        <w:rPr>
          <w:rFonts w:ascii="Consolas" w:hAnsi="Consolas"/>
          <w:color w:val="CE9178"/>
          <w:sz w:val="18"/>
          <w:szCs w:val="18"/>
          <w:lang w:eastAsia="pl-PL"/>
        </w:rPr>
        <w:t>'click'</w:t>
      </w: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, 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eastAsia="pl-PL"/>
        </w:rPr>
        <w:t>refreshPage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eastAsia="pl-PL"/>
        </w:rPr>
        <w:t>);</w:t>
      </w:r>
    </w:p>
    <w:p w14:paraId="68A7C9D5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07F6D563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1B39E7">
        <w:rPr>
          <w:rFonts w:ascii="Consolas" w:hAnsi="Consolas"/>
          <w:color w:val="6A9955"/>
          <w:sz w:val="18"/>
          <w:szCs w:val="18"/>
          <w:lang w:val="pl-PL" w:eastAsia="pl-PL"/>
        </w:rPr>
        <w:t>// Automatycznie odświeżamy dane co 3 sekundy</w:t>
      </w:r>
    </w:p>
    <w:p w14:paraId="2364E4C0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1B39E7">
        <w:rPr>
          <w:rFonts w:ascii="Consolas" w:hAnsi="Consolas"/>
          <w:color w:val="DCDCAA"/>
          <w:sz w:val="18"/>
          <w:szCs w:val="18"/>
          <w:lang w:val="pl-PL" w:eastAsia="pl-PL"/>
        </w:rPr>
        <w:t>setInterval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proofErr w:type="spellStart"/>
      <w:r w:rsidRPr="001B39E7">
        <w:rPr>
          <w:rFonts w:ascii="Consolas" w:hAnsi="Consolas"/>
          <w:color w:val="9CDCFE"/>
          <w:sz w:val="18"/>
          <w:szCs w:val="18"/>
          <w:lang w:val="pl-PL" w:eastAsia="pl-PL"/>
        </w:rPr>
        <w:t>fetchLatestData</w:t>
      </w:r>
      <w:proofErr w:type="spellEnd"/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, </w:t>
      </w:r>
      <w:r w:rsidRPr="001B39E7">
        <w:rPr>
          <w:rFonts w:ascii="Consolas" w:hAnsi="Consolas"/>
          <w:color w:val="B5CEA8"/>
          <w:sz w:val="18"/>
          <w:szCs w:val="18"/>
          <w:lang w:val="pl-PL" w:eastAsia="pl-PL"/>
        </w:rPr>
        <w:t>3000</w:t>
      </w: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>);</w:t>
      </w:r>
    </w:p>
    <w:p w14:paraId="70A84C8C" w14:textId="77777777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</w:t>
      </w:r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  <w:r w:rsidRPr="001B39E7">
        <w:rPr>
          <w:rFonts w:ascii="Consolas" w:hAnsi="Consolas"/>
          <w:color w:val="CCCCCC"/>
          <w:sz w:val="18"/>
          <w:szCs w:val="18"/>
          <w:lang w:val="pl-PL" w:eastAsia="pl-PL"/>
        </w:rPr>
        <w:t>;</w:t>
      </w:r>
    </w:p>
    <w:p w14:paraId="6AC94878" w14:textId="0B6A0BB9" w:rsidR="001B39E7" w:rsidRPr="001B39E7" w:rsidRDefault="001B39E7" w:rsidP="001B39E7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1B39E7">
        <w:rPr>
          <w:rFonts w:ascii="Consolas" w:hAnsi="Consolas"/>
          <w:color w:val="808080"/>
          <w:sz w:val="18"/>
          <w:szCs w:val="18"/>
          <w:lang w:val="pl-PL" w:eastAsia="pl-PL"/>
        </w:rPr>
        <w:t>&lt;/</w:t>
      </w:r>
      <w:proofErr w:type="spellStart"/>
      <w:r w:rsidRPr="001B39E7">
        <w:rPr>
          <w:rFonts w:ascii="Consolas" w:hAnsi="Consolas"/>
          <w:color w:val="569CD6"/>
          <w:sz w:val="18"/>
          <w:szCs w:val="18"/>
          <w:lang w:val="pl-PL" w:eastAsia="pl-PL"/>
        </w:rPr>
        <w:t>script</w:t>
      </w:r>
      <w:proofErr w:type="spellEnd"/>
      <w:r w:rsidRPr="001B39E7">
        <w:rPr>
          <w:rFonts w:ascii="Consolas" w:hAnsi="Consolas"/>
          <w:color w:val="808080"/>
          <w:sz w:val="18"/>
          <w:szCs w:val="18"/>
          <w:lang w:val="pl-PL" w:eastAsia="pl-PL"/>
        </w:rPr>
        <w:t>&gt;</w:t>
      </w:r>
    </w:p>
    <w:p w14:paraId="1A1610BC" w14:textId="77777777" w:rsidR="005B30EC" w:rsidRPr="005B30EC" w:rsidRDefault="005B30EC" w:rsidP="00F27897">
      <w:pPr>
        <w:ind w:firstLine="0"/>
        <w:rPr>
          <w:rFonts w:ascii="Consolas" w:hAnsi="Consolas"/>
          <w:color w:val="6A9955"/>
          <w:sz w:val="18"/>
          <w:szCs w:val="18"/>
          <w:lang w:val="pl-PL" w:eastAsia="pl-PL"/>
        </w:rPr>
      </w:pPr>
    </w:p>
    <w:p w14:paraId="26A2B16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--- Funkcja inicjalizująca bazę danych ---</w:t>
      </w:r>
    </w:p>
    <w:p w14:paraId="4A7D10F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init_db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():</w:t>
      </w:r>
    </w:p>
    <w:p w14:paraId="3B019FD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"""Tworzy bazę danych, jeśli jeszcze nie istnieje."""</w:t>
      </w:r>
    </w:p>
    <w:p w14:paraId="485CC99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Nawiązanie połączenia z bazą danych (tworzenie jej, jeśli nie istnieje)</w:t>
      </w:r>
    </w:p>
    <w:p w14:paraId="2AAEE70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EC9B0"/>
          <w:sz w:val="18"/>
          <w:szCs w:val="18"/>
          <w:lang w:eastAsia="pl-PL"/>
        </w:rPr>
        <w:t>sqlite3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connect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(DATABASE)</w:t>
      </w:r>
    </w:p>
    <w:p w14:paraId="12E18F0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cursor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</w:t>
      </w:r>
    </w:p>
    <w:p w14:paraId="7237A0D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</w:p>
    <w:p w14:paraId="5B22D1B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Tworzymy tabelę '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sensor_data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', jeśli jeszcze nie istnieje</w:t>
      </w:r>
    </w:p>
    <w:p w14:paraId="61D34EF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# Tabela zawiera kolumny: id (klucz główny,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autoinkrementacja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),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timestamp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(czas wstawienia),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temperature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,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humidity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,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light_level</w:t>
      </w:r>
      <w:proofErr w:type="spellEnd"/>
    </w:p>
    <w:p w14:paraId="02882CA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execute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"""</w:t>
      </w:r>
    </w:p>
    <w:p w14:paraId="3D259F8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CREATE TABLE IF NOT EXISTS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sensor_data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 (</w:t>
      </w:r>
    </w:p>
    <w:p w14:paraId="6765622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    id INTEGER PRIMARY KEY AUTOINCREMENT,</w:t>
      </w:r>
    </w:p>
    <w:p w14:paraId="37740CF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    timestamp DATETIME DEFAULT CURRENT_TIMESTAMP,</w:t>
      </w:r>
    </w:p>
    <w:p w14:paraId="7A218D6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    temperature REAL,</w:t>
      </w:r>
    </w:p>
    <w:p w14:paraId="7439D0E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    humidity REAL,</w:t>
      </w:r>
    </w:p>
    <w:p w14:paraId="691001C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light_level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 REAL</w:t>
      </w:r>
    </w:p>
    <w:p w14:paraId="2620799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)</w:t>
      </w:r>
    </w:p>
    <w:p w14:paraId="46E4A6D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    """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</w:t>
      </w:r>
    </w:p>
    <w:p w14:paraId="4CE04C0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Zatwierdzamy zmiany (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commit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)</w:t>
      </w:r>
    </w:p>
    <w:p w14:paraId="53D2B4C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commit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556D8A7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Zamykanie połączenia z bazą danych</w:t>
      </w:r>
    </w:p>
    <w:p w14:paraId="6665A0B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lastRenderedPageBreak/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close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63D464A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6625328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--- Funkcja wstawiająca dane do bazy ---</w:t>
      </w:r>
    </w:p>
    <w:p w14:paraId="3C104E2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569CD6"/>
          <w:sz w:val="18"/>
          <w:szCs w:val="18"/>
          <w:lang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eastAsia="pl-PL"/>
        </w:rPr>
        <w:t>insert_data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temperature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humidity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light_level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):</w:t>
      </w:r>
    </w:p>
    <w:p w14:paraId="58939B6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"""Zapisuje dane do bazy."""</w:t>
      </w:r>
    </w:p>
    <w:p w14:paraId="31BD280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Nawiązanie połączenia z bazą danych</w:t>
      </w:r>
    </w:p>
    <w:p w14:paraId="40B4EF6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EC9B0"/>
          <w:sz w:val="18"/>
          <w:szCs w:val="18"/>
          <w:lang w:eastAsia="pl-PL"/>
        </w:rPr>
        <w:t>sqlite3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connect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(DATABASE)</w:t>
      </w:r>
    </w:p>
    <w:p w14:paraId="7850327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cursor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</w:t>
      </w:r>
    </w:p>
    <w:p w14:paraId="37AD752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</w:p>
    <w:p w14:paraId="1473EBF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Wstawiamy dane (temperatura, wilgotność, poziom światła) do tabeli '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sensor_data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3E30A00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execute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"""</w:t>
      </w:r>
    </w:p>
    <w:p w14:paraId="6A76F31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INSERT INTO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sensor_data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 (temperature, humidity,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light_level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)</w:t>
      </w:r>
    </w:p>
    <w:p w14:paraId="7058CA6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VALUES (?, ?, ?)</w:t>
      </w:r>
    </w:p>
    <w:p w14:paraId="195A378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"""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 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temperature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humidity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light_level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))</w:t>
      </w:r>
    </w:p>
    <w:p w14:paraId="3510E2A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Zatwierdzamy zmiany</w:t>
      </w:r>
    </w:p>
    <w:p w14:paraId="63D2F0E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commit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2E70095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Zamykanie połączenia z bazą danych</w:t>
      </w:r>
    </w:p>
    <w:p w14:paraId="1B23E08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close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4A6A115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6227C5B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--- Funkcja pobierająca dane z bazy ---</w:t>
      </w:r>
    </w:p>
    <w:p w14:paraId="2AD9D80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get_data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100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):</w:t>
      </w:r>
    </w:p>
    <w:p w14:paraId="02413B6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"""Pobiera ostatnie dane z bazy."""</w:t>
      </w:r>
    </w:p>
    <w:p w14:paraId="1B9043A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Nawiązanie połączenia z bazą danych</w:t>
      </w:r>
    </w:p>
    <w:p w14:paraId="0880D6E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4EC9B0"/>
          <w:sz w:val="18"/>
          <w:szCs w:val="18"/>
          <w:lang w:val="pl-PL" w:eastAsia="pl-PL"/>
        </w:rPr>
        <w:t>sqlite3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connect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(DATABASE)</w:t>
      </w:r>
    </w:p>
    <w:p w14:paraId="51C06BD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cursor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cursor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5DF561A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</w:p>
    <w:p w14:paraId="29B13CD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Pobieramy dane z tabeli '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sensor_data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', posortowane po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timestamp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(najpierw najnowsze)</w:t>
      </w:r>
    </w:p>
    <w:p w14:paraId="0F7885F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Ograniczamy wynik do ostatnich 'limit' rekordów</w:t>
      </w:r>
    </w:p>
    <w:p w14:paraId="1DB6FCA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execute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"""</w:t>
      </w:r>
    </w:p>
    <w:p w14:paraId="1006D8C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SELECT timestamp, temperature, humidity,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light_level</w:t>
      </w:r>
      <w:proofErr w:type="spellEnd"/>
    </w:p>
    <w:p w14:paraId="71B607E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FROM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sensor_data</w:t>
      </w:r>
      <w:proofErr w:type="spellEnd"/>
    </w:p>
    <w:p w14:paraId="6F5B088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ORDER BY timestamp DESC</w:t>
      </w:r>
    </w:p>
    <w:p w14:paraId="12641A5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LIMIT ?</w:t>
      </w:r>
    </w:p>
    <w:p w14:paraId="25540F1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    """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, 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,))</w:t>
      </w:r>
    </w:p>
    <w:p w14:paraId="24D4C79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Zapisujemy wyniki zapytania</w:t>
      </w:r>
    </w:p>
    <w:p w14:paraId="11FACA7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fetchall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5D354D4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Zamykanie połączenia z bazą danych</w:t>
      </w:r>
    </w:p>
    <w:p w14:paraId="60E2A32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close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719969B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Zwracamy pobrane dane</w:t>
      </w:r>
    </w:p>
    <w:p w14:paraId="2578FF2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</w:p>
    <w:p w14:paraId="2DE0354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0D68F00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--- Funkcja pobierająca najnowsze dane z bazy ---</w:t>
      </w:r>
    </w:p>
    <w:p w14:paraId="0DCC694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get_latest_data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():</w:t>
      </w:r>
    </w:p>
    <w:p w14:paraId="75F06A0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"""Pobiera najnowsze dane z bazy."""</w:t>
      </w:r>
    </w:p>
    <w:p w14:paraId="231FFA6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Nawiązanie połączenia z bazą danych</w:t>
      </w:r>
    </w:p>
    <w:p w14:paraId="1CD5873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4EC9B0"/>
          <w:sz w:val="18"/>
          <w:szCs w:val="18"/>
          <w:lang w:val="pl-PL" w:eastAsia="pl-PL"/>
        </w:rPr>
        <w:t>sqlite3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connect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(DATABASE)</w:t>
      </w:r>
    </w:p>
    <w:p w14:paraId="46B0843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cursor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cursor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7CCC55B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lastRenderedPageBreak/>
        <w:t xml:space="preserve">    </w:t>
      </w:r>
    </w:p>
    <w:p w14:paraId="4602433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Pobieramy tylko najnowszy rekord (z posortowanych po '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timestamp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' danych)</w:t>
      </w:r>
    </w:p>
    <w:p w14:paraId="5FD9BC7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execute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"""</w:t>
      </w:r>
    </w:p>
    <w:p w14:paraId="3F1F39F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SELECT timestamp, temperature, humidity,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light_level</w:t>
      </w:r>
      <w:proofErr w:type="spellEnd"/>
    </w:p>
    <w:p w14:paraId="2C00207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FROM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sensor_data</w:t>
      </w:r>
      <w:proofErr w:type="spellEnd"/>
    </w:p>
    <w:p w14:paraId="1BEB07C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ORDER BY timestamp DESC</w:t>
      </w:r>
    </w:p>
    <w:p w14:paraId="2295D86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LIMIT 1</w:t>
      </w:r>
    </w:p>
    <w:p w14:paraId="699C887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    """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</w:t>
      </w:r>
    </w:p>
    <w:p w14:paraId="352D1AC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Zapisujemy pojedynczy rekord (najnowszy)</w:t>
      </w:r>
    </w:p>
    <w:p w14:paraId="1E68DEF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fetchone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383E9D0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Zamykanie połączenia z bazą danych</w:t>
      </w:r>
    </w:p>
    <w:p w14:paraId="551B9DB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close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</w:t>
      </w:r>
    </w:p>
    <w:p w14:paraId="1F7F475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#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Zwracamy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pojedynczy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rekord</w:t>
      </w:r>
    </w:p>
    <w:p w14:paraId="70E0626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</w:p>
    <w:p w14:paraId="233B0E4F" w14:textId="77777777" w:rsidR="001B39E7" w:rsidRPr="005B30EC" w:rsidRDefault="001B39E7" w:rsidP="00F27897">
      <w:pPr>
        <w:ind w:firstLine="0"/>
        <w:rPr>
          <w:rFonts w:ascii="Consolas" w:hAnsi="Consolas"/>
          <w:color w:val="6A9955"/>
          <w:sz w:val="18"/>
          <w:szCs w:val="18"/>
          <w:lang w:eastAsia="pl-PL"/>
        </w:rPr>
      </w:pPr>
    </w:p>
    <w:p w14:paraId="2BA665F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808080"/>
          <w:sz w:val="18"/>
          <w:szCs w:val="18"/>
          <w:lang w:val="pl-PL" w:eastAsia="pl-PL"/>
        </w:rPr>
        <w:t>&lt;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script</w:t>
      </w:r>
      <w:proofErr w:type="spellEnd"/>
      <w:r w:rsidRPr="005B30EC">
        <w:rPr>
          <w:rFonts w:ascii="Consolas" w:hAnsi="Consolas"/>
          <w:color w:val="808080"/>
          <w:sz w:val="18"/>
          <w:szCs w:val="18"/>
          <w:lang w:val="pl-PL" w:eastAsia="pl-PL"/>
        </w:rPr>
        <w:t>&gt;</w:t>
      </w:r>
    </w:p>
    <w:p w14:paraId="29A3C26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// Funkcja do pobrania najnowszych danych z serwera</w:t>
      </w:r>
    </w:p>
    <w:p w14:paraId="0A64B57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fetchLatestData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54917E5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Wysyłamy zapytanie GET do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endpointu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'/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latest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-data'</w:t>
      </w:r>
    </w:p>
    <w:p w14:paraId="6CA9156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fetch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'/latest-data'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</w:t>
      </w:r>
    </w:p>
    <w:p w14:paraId="2DA771B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>        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then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response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=&gt;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response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json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()) 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Parsujemy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odpowiedź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jako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JSON</w:t>
      </w:r>
    </w:p>
    <w:p w14:paraId="0BC2CDE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>        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then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=&gt;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{</w:t>
      </w:r>
    </w:p>
    <w:p w14:paraId="4B61EEE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Aktualizujemy dane na stronie w odpowiednich elementach</w:t>
      </w:r>
    </w:p>
    <w:p w14:paraId="0716376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'temperature'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temperature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+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 °C'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; 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Wyświetlamy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temperaturę</w:t>
      </w:r>
      <w:proofErr w:type="spellEnd"/>
    </w:p>
    <w:p w14:paraId="7A5777E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'humidity'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humidity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+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 %'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;       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Wyświetlamy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wilgotność</w:t>
      </w:r>
      <w:proofErr w:type="spellEnd"/>
    </w:p>
    <w:p w14:paraId="08A0AA5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'light'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light_level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+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 lux'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;     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Wyświetlamy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poziom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światła</w:t>
      </w:r>
      <w:proofErr w:type="spellEnd"/>
    </w:p>
    <w:p w14:paraId="16B2E2E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})</w:t>
      </w:r>
    </w:p>
    <w:p w14:paraId="67B8A7D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        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catch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</w:p>
    <w:p w14:paraId="320AD13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Obsługa błędów, jeśli zapytanie do serwera się nie powiedzie</w:t>
      </w:r>
    </w:p>
    <w:p w14:paraId="6409387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console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log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'Błąd pobierania danych:'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)</w:t>
      </w:r>
    </w:p>
    <w:p w14:paraId="50C744D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        );</w:t>
      </w:r>
    </w:p>
    <w:p w14:paraId="07A95E6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</w:p>
    <w:p w14:paraId="07983F6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76C5616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// Funkcja do ręcznego podlewania roślin</w:t>
      </w:r>
    </w:p>
    <w:p w14:paraId="0D35B5F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waterPlants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60924B3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Wysyłamy żądanie POST do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endpointu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'/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api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water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675DA88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fetch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'/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api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/water'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, {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method: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'POST'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})</w:t>
      </w:r>
    </w:p>
    <w:p w14:paraId="0F16E11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then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response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response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json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())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Parsujemy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odpowiedź jako JSON</w:t>
      </w:r>
    </w:p>
    <w:p w14:paraId="7BC602F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        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then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{</w:t>
      </w:r>
    </w:p>
    <w:p w14:paraId="766CFF9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Wyświetlamy komunikat o statusie podlewania</w:t>
      </w:r>
    </w:p>
    <w:p w14:paraId="4E955A4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statusMessage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message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;</w:t>
      </w:r>
    </w:p>
    <w:p w14:paraId="52B558B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Czyścimy komunikat po 5 sekundach</w:t>
      </w:r>
    </w:p>
    <w:p w14:paraId="121864A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setTimeout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(()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{</w:t>
      </w:r>
    </w:p>
    <w:p w14:paraId="4CDA392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statusMessage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textContent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;</w:t>
      </w:r>
    </w:p>
    <w:p w14:paraId="6ACF68E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lastRenderedPageBreak/>
        <w:t xml:space="preserve">           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}, 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5000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);</w:t>
      </w:r>
    </w:p>
    <w:p w14:paraId="31F7662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        })</w:t>
      </w:r>
    </w:p>
    <w:p w14:paraId="7B173EC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        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catch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 </w:t>
      </w:r>
    </w:p>
    <w:p w14:paraId="45D0839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Obsługa błędów, jeśli podlewanie się nie powiedzie</w:t>
      </w:r>
    </w:p>
    <w:p w14:paraId="6B54A79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console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log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'Błąd podlewania:'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)</w:t>
      </w:r>
    </w:p>
    <w:p w14:paraId="29AE627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        );</w:t>
      </w:r>
    </w:p>
    <w:p w14:paraId="2204269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</w:p>
    <w:p w14:paraId="1449C4B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6D0BF04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// Funkcja do przejścia na stronę z wykresami</w:t>
      </w:r>
    </w:p>
    <w:p w14:paraId="7E0E9BA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goToCharts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117736A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Zmieniamy lokalizację na '/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charts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', co powoduje przejście na nową stronę</w:t>
      </w:r>
    </w:p>
    <w:p w14:paraId="257899C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window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location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href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 =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'/charts'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;</w:t>
      </w:r>
    </w:p>
    <w:p w14:paraId="1EB063D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</w:p>
    <w:p w14:paraId="6FF26B2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42054DF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// Funkcja do odświeżenia strony</w:t>
      </w:r>
    </w:p>
    <w:p w14:paraId="608C1F2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refreshPage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7A93AD4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Odświeżamy bieżącą stronę</w:t>
      </w:r>
    </w:p>
    <w:p w14:paraId="0E6C3B2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location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reload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();</w:t>
      </w:r>
    </w:p>
    <w:p w14:paraId="69268C2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</w:p>
    <w:p w14:paraId="06DBA27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32F4711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// Funkcja uruchamiana po załadowaniu strony</w:t>
      </w:r>
    </w:p>
    <w:p w14:paraId="66A3729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window.onload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=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function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</w:p>
    <w:p w14:paraId="277018F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Pobieramy najnowsze dane z serwera przy starcie strony</w:t>
      </w:r>
    </w:p>
    <w:p w14:paraId="127BB81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fetchLatestData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();</w:t>
      </w:r>
    </w:p>
    <w:p w14:paraId="2F513E5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5AD0709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Podłączamy funkcję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waterPlants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do przycisku o ID '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waterButton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097CD99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waterButton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eastAsia="pl-PL"/>
        </w:rPr>
        <w:t>addEventListener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'click'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,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waterPlants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);</w:t>
      </w:r>
    </w:p>
    <w:p w14:paraId="15B3D27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Podłączamy funkcję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goToCharts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do przycisku o ID '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chartsButton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2E9EE97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'chartsButton'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addEventListener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'click'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,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goToCharts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);</w:t>
      </w:r>
    </w:p>
    <w:p w14:paraId="216E5A5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Podłączamy funkcję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refreshPage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do przycisku o ID '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refreshButton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'</w:t>
      </w:r>
    </w:p>
    <w:p w14:paraId="218C574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'refreshButton'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).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addEventListener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'click'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,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refreshPage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eastAsia="pl-PL"/>
        </w:rPr>
        <w:t>);</w:t>
      </w:r>
    </w:p>
    <w:p w14:paraId="1FFC336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294DBC2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Automatycznie odświeżamy dane co 3 sekundy</w:t>
      </w:r>
    </w:p>
    <w:p w14:paraId="26372E8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setInterval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fetchLatestData</w:t>
      </w:r>
      <w:proofErr w:type="spellEnd"/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3000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);</w:t>
      </w:r>
    </w:p>
    <w:p w14:paraId="2E00EA8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;</w:t>
      </w:r>
    </w:p>
    <w:p w14:paraId="4BF9F259" w14:textId="21C401DC" w:rsidR="001B39E7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808080"/>
          <w:sz w:val="18"/>
          <w:szCs w:val="18"/>
          <w:lang w:val="pl-PL" w:eastAsia="pl-PL"/>
        </w:rPr>
        <w:t>&lt;/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script</w:t>
      </w:r>
      <w:proofErr w:type="spellEnd"/>
      <w:r w:rsidRPr="005B30EC">
        <w:rPr>
          <w:rFonts w:ascii="Consolas" w:hAnsi="Consolas"/>
          <w:color w:val="808080"/>
          <w:sz w:val="18"/>
          <w:szCs w:val="18"/>
          <w:lang w:val="pl-PL" w:eastAsia="pl-PL"/>
        </w:rPr>
        <w:t>&gt;</w:t>
      </w:r>
    </w:p>
    <w:p w14:paraId="132CE0D5" w14:textId="77777777" w:rsidR="001B39E7" w:rsidRPr="005B30EC" w:rsidRDefault="001B39E7" w:rsidP="00F27897">
      <w:pPr>
        <w:ind w:firstLine="0"/>
        <w:rPr>
          <w:rFonts w:ascii="Consolas" w:hAnsi="Consolas"/>
          <w:color w:val="6A9955"/>
          <w:sz w:val="18"/>
          <w:szCs w:val="18"/>
          <w:lang w:val="pl-PL" w:eastAsia="pl-PL"/>
        </w:rPr>
      </w:pPr>
    </w:p>
    <w:p w14:paraId="5C993A9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--- Funkcja monitorująca wilgotność gleby ---</w:t>
      </w:r>
    </w:p>
    <w:p w14:paraId="7D6A579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monitor_soil_moisture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():</w:t>
      </w:r>
    </w:p>
    <w:p w14:paraId="73AF7C1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"""Monitoruje wilgotność gleby i włącza pompę, gdy jest ona zbyt niska."""</w:t>
      </w:r>
    </w:p>
    <w:p w14:paraId="2E398EB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while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True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:</w:t>
      </w:r>
    </w:p>
    <w:p w14:paraId="71242FF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Sprawdzamy stan czujnika wilgotności gleby (jeśli wilgotność jest niska, czujnik zwróci HIGH)</w:t>
      </w:r>
    </w:p>
    <w:p w14:paraId="1451B0E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if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eastAsia="pl-PL"/>
        </w:rPr>
        <w:t>GPIO.input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(SOIL_SENSOR_PIN)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GPIO.HIGH:  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# Niska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wilgotność</w:t>
      </w:r>
      <w:proofErr w:type="spellEnd"/>
    </w:p>
    <w:p w14:paraId="1CFCB6E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Włączamy sygnał na porcie 22, który może sterować dodatkowym układem</w:t>
      </w:r>
    </w:p>
    <w:p w14:paraId="2600C69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GPIO.output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(BUTTON_CONTROL_PIN, GPIO.HIGH)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Włącz sygnał na porcie 22</w:t>
      </w:r>
    </w:p>
    <w:p w14:paraId="06CF0AB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Włączamy pompę, aby podlewać rośliny</w:t>
      </w:r>
    </w:p>
    <w:p w14:paraId="4FDBA88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lastRenderedPageBreak/>
        <w:t xml:space="preserve">    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GPIO.output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(PUMP_PIN, GPIO.HIGH)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Włącz pompę</w:t>
      </w:r>
    </w:p>
    <w:p w14:paraId="38DC77B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time.sleep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2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Pompa działa przez 2 sekundy</w:t>
      </w:r>
    </w:p>
    <w:p w14:paraId="7CEA78C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Po 2 sekundach wyłączamy pompę</w:t>
      </w:r>
    </w:p>
    <w:p w14:paraId="4A296D4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GPIO.output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(PUMP_PIN, GPIO.LOW)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Wyłącz pompę</w:t>
      </w:r>
    </w:p>
    <w:p w14:paraId="3252DD3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Wyłączamy sygnał na porcie 22, kończąc proces sterowania</w:t>
      </w:r>
    </w:p>
    <w:p w14:paraId="2FFC7FD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GPIO.output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(BUTTON_CONTROL_PIN, GPIO.LOW)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Wyłącz sygnał na porcie 22</w:t>
      </w:r>
    </w:p>
    <w:p w14:paraId="04C00E5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time.sleep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5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Sprawdzaj stan wilgotności co 5 sekund</w:t>
      </w:r>
    </w:p>
    <w:p w14:paraId="56F2761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2EA95EC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Uruchamiamy funkcję monitorującą wilgotność gleby w osobnym wątku, aby działała równolegle z głównym procesem</w:t>
      </w:r>
    </w:p>
    <w:p w14:paraId="32A6770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4EC9B0"/>
          <w:sz w:val="18"/>
          <w:szCs w:val="18"/>
          <w:lang w:eastAsia="pl-PL"/>
        </w:rPr>
        <w:t>Thread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target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eastAsia="pl-PL"/>
        </w:rPr>
        <w:t>monitor_soil_moisture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daemon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True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).start()</w:t>
      </w:r>
    </w:p>
    <w:p w14:paraId="3731F76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12EC0CE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# ---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Trasy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(routes) Flask --- </w:t>
      </w:r>
    </w:p>
    <w:p w14:paraId="04B8748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335C359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CDCAA"/>
          <w:sz w:val="18"/>
          <w:szCs w:val="18"/>
          <w:lang w:eastAsia="pl-PL"/>
        </w:rPr>
        <w:t>@app.route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"/"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7381B38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index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():</w:t>
      </w:r>
    </w:p>
    <w:p w14:paraId="51D2418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"""Strona główna (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renderuje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 xml:space="preserve"> widok index.html)."""</w:t>
      </w:r>
    </w:p>
    <w:p w14:paraId="0A28A41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eastAsia="pl-PL"/>
        </w:rPr>
        <w:t>render_template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"index.html"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542C149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3A1DF57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CDCAA"/>
          <w:sz w:val="18"/>
          <w:szCs w:val="18"/>
          <w:lang w:eastAsia="pl-PL"/>
        </w:rPr>
        <w:t>@app.route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"/latest-data"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2A5D9FB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569CD6"/>
          <w:sz w:val="18"/>
          <w:szCs w:val="18"/>
          <w:lang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eastAsia="pl-PL"/>
        </w:rPr>
        <w:t>latest_data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():</w:t>
      </w:r>
    </w:p>
    <w:p w14:paraId="64C4AA4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"""API do pobierania najnowszych danych z czujników (w formacie JSON)."""</w:t>
      </w:r>
    </w:p>
    <w:p w14:paraId="67C6847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eastAsia="pl-PL"/>
        </w:rPr>
        <w:t>get_latest_data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</w:t>
      </w:r>
    </w:p>
    <w:p w14:paraId="45D3EAE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if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:</w:t>
      </w:r>
    </w:p>
    <w:p w14:paraId="6DE7391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timestamp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temperature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humidity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light_level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</w:p>
    <w:p w14:paraId="5A8628C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Zwracamy dane w formacie JSON</w:t>
      </w:r>
    </w:p>
    <w:p w14:paraId="67D668A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jsonify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({</w:t>
      </w:r>
    </w:p>
    <w:p w14:paraId="2778AD4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"timestamp"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: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timestamp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5B9C268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"temperature"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: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temperature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107EE98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"humidity"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: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humidity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6FD29E4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light_level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: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light_level</w:t>
      </w:r>
      <w:proofErr w:type="spellEnd"/>
    </w:p>
    <w:p w14:paraId="7E0E5A9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    })</w:t>
      </w:r>
    </w:p>
    <w:p w14:paraId="07B61C3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Jeśli brak danych, zwracamy pusty obiekt JSON</w:t>
      </w:r>
    </w:p>
    <w:p w14:paraId="706516D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eastAsia="pl-PL"/>
        </w:rPr>
        <w:t>jsonify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({})</w:t>
      </w:r>
    </w:p>
    <w:p w14:paraId="712AEE8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170EA88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CDCAA"/>
          <w:sz w:val="18"/>
          <w:szCs w:val="18"/>
          <w:lang w:eastAsia="pl-PL"/>
        </w:rPr>
        <w:t>@app.route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"/charts"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286364D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charts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():</w:t>
      </w:r>
    </w:p>
    <w:p w14:paraId="0821196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"""Strona z wykresami (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renderuje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 xml:space="preserve"> widok charts.html)."""</w:t>
      </w:r>
    </w:p>
    <w:p w14:paraId="78D830D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get_data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100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Pobieramy ostatnie 100 rekordów</w:t>
      </w:r>
    </w:p>
    <w:p w14:paraId="18D6EA0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eastAsia="pl-PL"/>
        </w:rPr>
        <w:t>render_template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"charts.html"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07DC9EF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35CAC80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CDCAA"/>
          <w:sz w:val="18"/>
          <w:szCs w:val="18"/>
          <w:lang w:eastAsia="pl-PL"/>
        </w:rPr>
        <w:t>@app.route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"/api/data"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3F67FEF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569CD6"/>
          <w:sz w:val="18"/>
          <w:szCs w:val="18"/>
          <w:lang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eastAsia="pl-PL"/>
        </w:rPr>
        <w:t>api_data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():</w:t>
      </w:r>
    </w:p>
    <w:p w14:paraId="13AD4EC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"""API do pobierania danych z bazy w formacie JSON."""</w:t>
      </w:r>
    </w:p>
    <w:p w14:paraId="7AB4FF1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get_data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100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Pobieramy ostatnie 100 rekordów</w:t>
      </w:r>
    </w:p>
    <w:p w14:paraId="0CAAEF6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eastAsia="pl-PL"/>
        </w:rPr>
        <w:t>jsonify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14AFC29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35C9428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CDCAA"/>
          <w:sz w:val="18"/>
          <w:szCs w:val="18"/>
          <w:lang w:eastAsia="pl-PL"/>
        </w:rPr>
        <w:lastRenderedPageBreak/>
        <w:t>@app.route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"/api/data-paginated"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050ABBF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api_data_paginated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():</w:t>
      </w:r>
    </w:p>
    <w:p w14:paraId="07D9DB0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"""API do pobierania danych z obsługą stronicowania (z parametrów limit i offset)."""</w:t>
      </w:r>
    </w:p>
    <w:p w14:paraId="4BB495C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EC9B0"/>
          <w:sz w:val="18"/>
          <w:szCs w:val="18"/>
          <w:lang w:val="pl-PL" w:eastAsia="pl-PL"/>
        </w:rPr>
        <w:t>int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request.args.get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"limit"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10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Domyślnie 10 rekordów na stronę</w:t>
      </w:r>
    </w:p>
    <w:p w14:paraId="69E1CA6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offset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EC9B0"/>
          <w:sz w:val="18"/>
          <w:szCs w:val="18"/>
          <w:lang w:val="pl-PL" w:eastAsia="pl-PL"/>
        </w:rPr>
        <w:t>int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request.args.get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"offset"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Domyślnie zaczynamy od pierwszego rekordu</w:t>
      </w:r>
    </w:p>
    <w:p w14:paraId="161EC19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34F56E1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Nawiązanie połączenia z bazą danych</w:t>
      </w:r>
    </w:p>
    <w:p w14:paraId="468E011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sqlite3.connect(DATABASE)</w:t>
      </w:r>
    </w:p>
    <w:p w14:paraId="50CD805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cursor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.cursor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76C0618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Wykonujemy zapytanie z parametrami limitu i offsetu</w:t>
      </w:r>
    </w:p>
    <w:p w14:paraId="4D6ADB3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.execute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"""</w:t>
      </w:r>
    </w:p>
    <w:p w14:paraId="17690FB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SELECT timestamp, temperature, humidity,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light_level</w:t>
      </w:r>
      <w:proofErr w:type="spellEnd"/>
    </w:p>
    <w:p w14:paraId="348CE2E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        FROM 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sensor_data</w:t>
      </w:r>
      <w:proofErr w:type="spellEnd"/>
    </w:p>
    <w:p w14:paraId="1BE9A8B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ORDER BY timestamp DESC</w:t>
      </w:r>
    </w:p>
    <w:p w14:paraId="6DF9299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    LIMIT ? OFFSET ?</w:t>
      </w:r>
    </w:p>
    <w:p w14:paraId="0ABCCAB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E9178"/>
          <w:sz w:val="18"/>
          <w:szCs w:val="18"/>
          <w:lang w:eastAsia="pl-PL"/>
        </w:rPr>
        <w:t>    """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 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limit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offset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))</w:t>
      </w:r>
    </w:p>
    <w:p w14:paraId="07BA828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cursor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.fetchall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</w:t>
      </w:r>
    </w:p>
    <w:p w14:paraId="192DAAD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Zamykanie połączenia</w:t>
      </w:r>
    </w:p>
    <w:p w14:paraId="0800C0D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.close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1FF3E3A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6A718A2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Zwracamy dane w formacie JSON</w:t>
      </w:r>
    </w:p>
    <w:p w14:paraId="20CE107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eastAsia="pl-PL"/>
        </w:rPr>
        <w:t>jsonify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1C5ADA0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646B4A3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DCDCAA"/>
          <w:sz w:val="18"/>
          <w:szCs w:val="18"/>
          <w:lang w:eastAsia="pl-PL"/>
        </w:rPr>
        <w:t>@app.route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"/api/water"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methods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[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"POST"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])</w:t>
      </w:r>
    </w:p>
    <w:p w14:paraId="030AC34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def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water_plants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():</w:t>
      </w:r>
    </w:p>
    <w:p w14:paraId="4EF21D1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"""API do ręcznego podlewania roślin za pomocą przycisku na stronie (włącza pompę)."""</w:t>
      </w:r>
    </w:p>
    <w:p w14:paraId="39539C5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try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:</w:t>
      </w:r>
    </w:p>
    <w:p w14:paraId="57A2301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Włączamy pompę, aby podlewać rośliny</w:t>
      </w:r>
    </w:p>
    <w:p w14:paraId="041BC4D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GPIO.output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(PUMP_PIN, GPIO.HIGH)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Włącz pompę</w:t>
      </w:r>
    </w:p>
    <w:p w14:paraId="385A2CF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GPIO.output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(BUTTON_CONTROL_PIN, GPIO.HIGH)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Włącz sygnał na porcie 22</w:t>
      </w:r>
    </w:p>
    <w:p w14:paraId="767BCB8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time.sleep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2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Pompa działa przez 2 sekundy</w:t>
      </w:r>
    </w:p>
    <w:p w14:paraId="063CFFE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Wyłączamy pompę po zakończeniu podlewania</w:t>
      </w:r>
    </w:p>
    <w:p w14:paraId="6D31D10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GPIO.output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(PUMP_PIN, GPIO.LOW)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Wyłącz pompę</w:t>
      </w:r>
    </w:p>
    <w:p w14:paraId="2B2CD56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GPIO.output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(BUTTON_CONTROL_PIN, GPIO.LOW)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Wyłącz sygnał na porcie 22</w:t>
      </w:r>
    </w:p>
    <w:p w14:paraId="7203C4E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Zwracamy odpowiedź w formacie JSON z komunikatem sukcesu</w:t>
      </w:r>
    </w:p>
    <w:p w14:paraId="15A6C99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jsonify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({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message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: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"Podlewanie zakończone pomyślnie!"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}), 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200</w:t>
      </w:r>
    </w:p>
    <w:p w14:paraId="3A9135E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except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EC9B0"/>
          <w:sz w:val="18"/>
          <w:szCs w:val="18"/>
          <w:lang w:val="pl-PL" w:eastAsia="pl-PL"/>
        </w:rPr>
        <w:t>Exception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as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e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:</w:t>
      </w:r>
    </w:p>
    <w:p w14:paraId="6FCE66D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Jeśli wystąpi błąd, zwracamy odpowiedź z komunikatem o błędzie</w:t>
      </w:r>
    </w:p>
    <w:p w14:paraId="5C4B2FB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return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jsonify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({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message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: 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f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"Błąd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 xml:space="preserve"> podlewania: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{</w:t>
      </w:r>
      <w:proofErr w:type="spellStart"/>
      <w:r w:rsidRPr="005B30EC">
        <w:rPr>
          <w:rFonts w:ascii="Consolas" w:hAnsi="Consolas"/>
          <w:color w:val="4EC9B0"/>
          <w:sz w:val="18"/>
          <w:szCs w:val="18"/>
          <w:lang w:val="pl-PL" w:eastAsia="pl-PL"/>
        </w:rPr>
        <w:t>str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e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}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}), 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500</w:t>
      </w:r>
    </w:p>
    <w:p w14:paraId="4B72B74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0AEE0E4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--- Inicjalizacja ---</w:t>
      </w:r>
    </w:p>
    <w:p w14:paraId="69A6EB2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if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__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name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__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"__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main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__"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:</w:t>
      </w:r>
    </w:p>
    <w:p w14:paraId="4397E87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Inicjalizujemy bazę danych przed uruchomieniem aplikacji</w:t>
      </w:r>
    </w:p>
    <w:p w14:paraId="35BE315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init_db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</w:t>
      </w:r>
    </w:p>
    <w:p w14:paraId="5C789A9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</w:p>
    <w:p w14:paraId="19CFA2F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# Uruchamiamy wątek w tle, który będzie zbierał dane z czujników co 4 minuty</w:t>
      </w:r>
    </w:p>
    <w:p w14:paraId="4DAADCB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lastRenderedPageBreak/>
        <w:t xml:space="preserve">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from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EC9B0"/>
          <w:sz w:val="18"/>
          <w:szCs w:val="18"/>
          <w:lang w:eastAsia="pl-PL"/>
        </w:rPr>
        <w:t>threading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import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EC9B0"/>
          <w:sz w:val="18"/>
          <w:szCs w:val="18"/>
          <w:lang w:eastAsia="pl-PL"/>
        </w:rPr>
        <w:t>Thread</w:t>
      </w:r>
    </w:p>
    <w:p w14:paraId="2EE1C77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4EC9B0"/>
          <w:sz w:val="18"/>
          <w:szCs w:val="18"/>
          <w:lang w:eastAsia="pl-PL"/>
        </w:rPr>
        <w:t>Thread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target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eastAsia="pl-PL"/>
        </w:rPr>
        <w:t>background_task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daemon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True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start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()</w:t>
      </w:r>
    </w:p>
    <w:p w14:paraId="26AE3DE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</w:p>
    <w:p w14:paraId="0588C12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# Uruchamiamy aplikację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Flask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 na porcie 1234</w:t>
      </w:r>
    </w:p>
    <w:p w14:paraId="208EB575" w14:textId="618926BA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app.run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host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"0.0.0.0"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port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1234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</w:t>
      </w:r>
    </w:p>
    <w:p w14:paraId="03F10B8F" w14:textId="77777777" w:rsidR="001B39E7" w:rsidRPr="005B30EC" w:rsidRDefault="001B39E7" w:rsidP="00F27897">
      <w:pPr>
        <w:ind w:firstLine="0"/>
        <w:rPr>
          <w:rFonts w:ascii="Consolas" w:hAnsi="Consolas"/>
          <w:color w:val="6A9955"/>
          <w:sz w:val="18"/>
          <w:szCs w:val="18"/>
          <w:lang w:val="pl-PL" w:eastAsia="pl-PL"/>
        </w:rPr>
      </w:pPr>
    </w:p>
    <w:p w14:paraId="489017B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Przykładowe dane dla wykresu (można je zaktualizować z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backendu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)</w:t>
      </w:r>
    </w:p>
    <w:p w14:paraId="5AEA585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humidityData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30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40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50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60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70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80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90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];</w:t>
      </w:r>
    </w:p>
    <w:p w14:paraId="6B4BD66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temperatureData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22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23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24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25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26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27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28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];</w:t>
      </w:r>
    </w:p>
    <w:p w14:paraId="576DDEC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lightData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100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200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300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400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500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600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,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700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];</w:t>
      </w:r>
    </w:p>
    <w:p w14:paraId="2D074CC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0C19771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labels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[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'0'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'1'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'2'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'3'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'4'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'5'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'6'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];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Etykiety czasowe</w:t>
      </w:r>
    </w:p>
    <w:p w14:paraId="47FB60F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11C2A30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Tworzenie wykresu wilgotności</w:t>
      </w:r>
    </w:p>
    <w:p w14:paraId="72F4A36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humidityChart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new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Chart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humidityChart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), {</w:t>
      </w:r>
    </w:p>
    <w:p w14:paraId="2E2D5CD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type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line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,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Typ wykresu (linie)</w:t>
      </w:r>
    </w:p>
    <w:p w14:paraId="1D4E92F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{</w:t>
      </w:r>
    </w:p>
    <w:p w14:paraId="6A69142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labels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labels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,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Etykiety</w:t>
      </w:r>
    </w:p>
    <w:p w14:paraId="5C36F0C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datasets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[{</w:t>
      </w:r>
    </w:p>
    <w:p w14:paraId="42BF457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label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'Wilgotność'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,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Opis serii danych</w:t>
      </w:r>
    </w:p>
    <w:p w14:paraId="3ED83A1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humidityData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,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Dane do wykresu</w:t>
      </w:r>
    </w:p>
    <w:p w14:paraId="0839AB7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borderColor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rgba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(75, 192, 192, 1)'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,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Kolor linii</w:t>
      </w:r>
    </w:p>
    <w:p w14:paraId="2773108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fill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false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Brak wypełnienia pod wykresem</w:t>
      </w:r>
    </w:p>
    <w:p w14:paraId="044CE16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}]</w:t>
      </w:r>
    </w:p>
    <w:p w14:paraId="147023A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>    }</w:t>
      </w:r>
    </w:p>
    <w:p w14:paraId="2D13B0F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>});</w:t>
      </w:r>
    </w:p>
    <w:p w14:paraId="677855D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0E81BA6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Tworzenie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wykresu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temperatury</w:t>
      </w:r>
      <w:proofErr w:type="spellEnd"/>
    </w:p>
    <w:p w14:paraId="21D7C13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temperatureChart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new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temperatureChart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), {</w:t>
      </w:r>
    </w:p>
    <w:p w14:paraId="6D1CAB6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type: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'line'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7FE9813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{</w:t>
      </w:r>
    </w:p>
    <w:p w14:paraId="3C0FD8C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labels: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labels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46FB24A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datasets: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[{</w:t>
      </w:r>
    </w:p>
    <w:p w14:paraId="2BB8F70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label: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Temperatura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 (°C)'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  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Opis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serii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danych</w:t>
      </w:r>
      <w:proofErr w:type="spellEnd"/>
    </w:p>
    <w:p w14:paraId="71E9866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temperatureData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26D62CD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borderColor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rgba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(255, 99, 132, 1)'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0182B45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fill: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false</w:t>
      </w:r>
    </w:p>
    <w:p w14:paraId="0E4CE94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>        }]</w:t>
      </w:r>
    </w:p>
    <w:p w14:paraId="379D74A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>    }</w:t>
      </w:r>
    </w:p>
    <w:p w14:paraId="2E90EA5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>});</w:t>
      </w:r>
    </w:p>
    <w:p w14:paraId="087A1E1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4FE0103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Tworzenie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wykresu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nasłonecznienia</w:t>
      </w:r>
      <w:proofErr w:type="spellEnd"/>
    </w:p>
    <w:p w14:paraId="61DB2E5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lightChart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new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lightChart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), {</w:t>
      </w:r>
    </w:p>
    <w:p w14:paraId="308D1B4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type: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'line'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305BD5D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{</w:t>
      </w:r>
    </w:p>
    <w:p w14:paraId="4E28A18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labels: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labels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07C8B55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datasets: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[{</w:t>
      </w:r>
    </w:p>
    <w:p w14:paraId="39E2B96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lastRenderedPageBreak/>
        <w:t xml:space="preserve">    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label: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Światło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 xml:space="preserve"> (lux)'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49EE9D1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lightData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620DA04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borderColor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'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rgba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(255, 159, 64, 1)'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,</w:t>
      </w:r>
    </w:p>
    <w:p w14:paraId="3FCA6F4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fill</w:t>
      </w:r>
      <w:proofErr w:type="spellEnd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: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false</w:t>
      </w:r>
      <w:proofErr w:type="spellEnd"/>
    </w:p>
    <w:p w14:paraId="541AD19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    }]</w:t>
      </w:r>
    </w:p>
    <w:p w14:paraId="23E6E0C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}</w:t>
      </w:r>
    </w:p>
    <w:p w14:paraId="6B48F24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});</w:t>
      </w:r>
    </w:p>
    <w:p w14:paraId="68826C8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6E8B14E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let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currentOffset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Zaczynamy od najnowszych danych</w:t>
      </w:r>
    </w:p>
    <w:p w14:paraId="68AD6D7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10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;    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Liczba punktów na stronę</w:t>
      </w:r>
    </w:p>
    <w:p w14:paraId="604CFA7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0430B23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 xml:space="preserve">// Funkcja do pobierania danych wykresu z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backendu</w:t>
      </w:r>
      <w:proofErr w:type="spellEnd"/>
    </w:p>
    <w:p w14:paraId="5B30E64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function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fetchChartData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offset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 {</w:t>
      </w:r>
    </w:p>
    <w:p w14:paraId="7DFF21E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Zapytanie o dane z API z parametrami limitu i offsetu</w:t>
      </w:r>
    </w:p>
    <w:p w14:paraId="3FC3D11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fetch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`/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api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/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data-paginated?limit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${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limit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}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&amp;offset=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${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offset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}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`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</w:t>
      </w:r>
    </w:p>
    <w:p w14:paraId="563A22A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then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response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response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json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())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Odbieramy dane w formacie JSON</w:t>
      </w:r>
    </w:p>
    <w:p w14:paraId="0F50F1D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then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{</w:t>
      </w:r>
    </w:p>
    <w:p w14:paraId="2F5B427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C586C0"/>
          <w:sz w:val="18"/>
          <w:szCs w:val="18"/>
          <w:lang w:eastAsia="pl-PL"/>
        </w:rPr>
        <w:t>if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length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===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&amp;&amp;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offset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&gt;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 {</w:t>
      </w:r>
    </w:p>
    <w:p w14:paraId="5B10A16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Jeśli brak danych do wyświetlenia, blokujemy przycisk "Poprzednie"</w:t>
      </w:r>
    </w:p>
    <w:p w14:paraId="280C904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prevBtn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disabled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true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;</w:t>
      </w:r>
    </w:p>
    <w:p w14:paraId="050900C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} </w:t>
      </w:r>
      <w:proofErr w:type="spellStart"/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else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{</w:t>
      </w:r>
    </w:p>
    <w:p w14:paraId="456F1F6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Przekształcamy dane, aby dostosować je do wykresów</w:t>
      </w:r>
    </w:p>
    <w:p w14:paraId="531518E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labels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map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row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row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[</w:t>
      </w:r>
      <w:r w:rsidRPr="005B30EC">
        <w:rPr>
          <w:rFonts w:ascii="Consolas" w:hAnsi="Consolas"/>
          <w:color w:val="B5CEA8"/>
          <w:sz w:val="18"/>
          <w:szCs w:val="18"/>
          <w:lang w:val="pl-PL"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]).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reverse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Czas w odwrotnej kolejności</w:t>
      </w:r>
    </w:p>
    <w:p w14:paraId="6B68FEE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temperatures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map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row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row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1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]).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reverse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();  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Temperatura</w:t>
      </w:r>
      <w:proofErr w:type="spellEnd"/>
    </w:p>
    <w:p w14:paraId="3607CB7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humidities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map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row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row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2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]).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reverse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();  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Wilgotność</w:t>
      </w:r>
      <w:proofErr w:type="spellEnd"/>
    </w:p>
    <w:p w14:paraId="641595A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569CD6"/>
          <w:sz w:val="18"/>
          <w:szCs w:val="18"/>
          <w:lang w:eastAsia="pl-PL"/>
        </w:rPr>
        <w:t>const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lightLevels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map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row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row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3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]).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reverse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();  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Nasłonecznienie</w:t>
      </w:r>
      <w:proofErr w:type="spellEnd"/>
    </w:p>
    <w:p w14:paraId="2B1A35E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2793A94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Aktualizacja wykresów</w:t>
      </w:r>
    </w:p>
    <w:p w14:paraId="66D1DD0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temperatureChart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labels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labels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;</w:t>
      </w:r>
    </w:p>
    <w:p w14:paraId="1C189C3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temperatureChart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datasets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temperatures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;</w:t>
      </w:r>
    </w:p>
    <w:p w14:paraId="772E124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temperatureChart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update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();</w:t>
      </w:r>
    </w:p>
    <w:p w14:paraId="3D7FB98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67FE6A5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humidityChart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labels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labels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;</w:t>
      </w:r>
    </w:p>
    <w:p w14:paraId="264302D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humidityChart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datasets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humidities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;</w:t>
      </w:r>
    </w:p>
    <w:p w14:paraId="73D1E85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humidityChart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update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();</w:t>
      </w:r>
    </w:p>
    <w:p w14:paraId="56CC69A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7AFE80F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lightChart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labels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labels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;</w:t>
      </w:r>
    </w:p>
    <w:p w14:paraId="10A748C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lightChart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datasets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[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].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lightLevels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;</w:t>
      </w:r>
    </w:p>
    <w:p w14:paraId="7C9F85E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4FC1FF"/>
          <w:sz w:val="18"/>
          <w:szCs w:val="18"/>
          <w:lang w:eastAsia="pl-PL"/>
        </w:rPr>
        <w:t>lightChart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update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();</w:t>
      </w:r>
    </w:p>
    <w:p w14:paraId="0EE0F50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</w:p>
    <w:p w14:paraId="67255FDD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//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Obsługa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przycisków</w:t>
      </w:r>
      <w:proofErr w:type="spellEnd"/>
      <w:r w:rsidRPr="005B30EC">
        <w:rPr>
          <w:rFonts w:ascii="Consolas" w:hAnsi="Consolas"/>
          <w:color w:val="6A9955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6A9955"/>
          <w:sz w:val="18"/>
          <w:szCs w:val="18"/>
          <w:lang w:eastAsia="pl-PL"/>
        </w:rPr>
        <w:t>nawigacyjnych</w:t>
      </w:r>
      <w:proofErr w:type="spellEnd"/>
    </w:p>
    <w:p w14:paraId="1FDB9C5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prevBtn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disabled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data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length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&lt;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eastAsia="pl-PL"/>
        </w:rPr>
        <w:t>limit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;</w:t>
      </w:r>
    </w:p>
    <w:p w14:paraId="4708B30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eastAsia="pl-PL"/>
        </w:rPr>
        <w:t>nextBtn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).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disabled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9CDCFE"/>
          <w:sz w:val="18"/>
          <w:szCs w:val="18"/>
          <w:lang w:eastAsia="pl-PL"/>
        </w:rPr>
        <w:t>offset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eastAsia="pl-PL"/>
        </w:rPr>
        <w:t>===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 </w:t>
      </w:r>
      <w:r w:rsidRPr="005B30EC">
        <w:rPr>
          <w:rFonts w:ascii="Consolas" w:hAnsi="Consolas"/>
          <w:color w:val="B5CEA8"/>
          <w:sz w:val="18"/>
          <w:szCs w:val="18"/>
          <w:lang w:eastAsia="pl-PL"/>
        </w:rPr>
        <w:t>0</w:t>
      </w:r>
      <w:r w:rsidRPr="005B30EC">
        <w:rPr>
          <w:rFonts w:ascii="Consolas" w:hAnsi="Consolas"/>
          <w:color w:val="CCCCCC"/>
          <w:sz w:val="18"/>
          <w:szCs w:val="18"/>
          <w:lang w:eastAsia="pl-PL"/>
        </w:rPr>
        <w:t>;</w:t>
      </w:r>
    </w:p>
    <w:p w14:paraId="33C8169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eastAsia="pl-PL"/>
        </w:rPr>
        <w:t xml:space="preserve">            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}</w:t>
      </w:r>
    </w:p>
    <w:p w14:paraId="1E166D0E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    })</w:t>
      </w:r>
    </w:p>
    <w:p w14:paraId="5D62644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    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catch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{</w:t>
      </w:r>
    </w:p>
    <w:p w14:paraId="22AE392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lastRenderedPageBreak/>
        <w:t xml:space="preserve">            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Obsługa błędów w przypadku problemu z pobraniem danych</w:t>
      </w:r>
    </w:p>
    <w:p w14:paraId="10D492C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console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error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"Błąd podczas pobierania danych:"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</w:t>
      </w:r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error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);</w:t>
      </w:r>
    </w:p>
    <w:p w14:paraId="461063F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    });</w:t>
      </w:r>
    </w:p>
    <w:p w14:paraId="7DD7DBF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}</w:t>
      </w:r>
    </w:p>
    <w:p w14:paraId="5D1F49E8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146330C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Załaduj dane na start po załadowaniu strony</w:t>
      </w:r>
    </w:p>
    <w:p w14:paraId="3C52566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window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addEventListener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load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{</w:t>
      </w:r>
    </w:p>
    <w:p w14:paraId="3DC94B51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fetchChartData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currentOffset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Pobierz dane dla wykresów</w:t>
      </w:r>
    </w:p>
    <w:p w14:paraId="6E5B281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});</w:t>
      </w:r>
    </w:p>
    <w:p w14:paraId="3A1E912A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41B3CDC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Obsługa przycisku "Poprzednie"</w:t>
      </w:r>
    </w:p>
    <w:p w14:paraId="29E9224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prevBtn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addEventListener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click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{</w:t>
      </w:r>
    </w:p>
    <w:p w14:paraId="6FD3F9D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currentOffset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+=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Zwiększamy offset (przesuwamy do starszych danych)</w:t>
      </w:r>
    </w:p>
    <w:p w14:paraId="3224B25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fetchChartData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currentOffset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Pobieramy dane dla starszych punktów</w:t>
      </w:r>
    </w:p>
    <w:p w14:paraId="44DA18D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});</w:t>
      </w:r>
    </w:p>
    <w:p w14:paraId="7DF86950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3DED2783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Obsługa przycisku "Następne"</w:t>
      </w:r>
    </w:p>
    <w:p w14:paraId="4E119366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nextBtn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addEventListener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click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{</w:t>
      </w:r>
    </w:p>
    <w:p w14:paraId="13507C7C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C586C0"/>
          <w:sz w:val="18"/>
          <w:szCs w:val="18"/>
          <w:lang w:val="pl-PL" w:eastAsia="pl-PL"/>
        </w:rPr>
        <w:t>if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currentOffset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&gt;=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 {</w:t>
      </w:r>
    </w:p>
    <w:p w14:paraId="11C45F0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currentOffset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D4D4D4"/>
          <w:sz w:val="18"/>
          <w:szCs w:val="18"/>
          <w:lang w:val="pl-PL" w:eastAsia="pl-PL"/>
        </w:rPr>
        <w:t>-=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</w:t>
      </w:r>
      <w:r w:rsidRPr="005B30EC">
        <w:rPr>
          <w:rFonts w:ascii="Consolas" w:hAnsi="Consolas"/>
          <w:color w:val="4FC1FF"/>
          <w:sz w:val="18"/>
          <w:szCs w:val="18"/>
          <w:lang w:val="pl-PL" w:eastAsia="pl-PL"/>
        </w:rPr>
        <w:t>limit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Zmniejszamy offset (wracamy do nowszych danych)</w:t>
      </w:r>
    </w:p>
    <w:p w14:paraId="357DD83F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    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fetchChartData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currentOffset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Pobieramy dane dla nowszych punktów</w:t>
      </w:r>
    </w:p>
    <w:p w14:paraId="37DDC0C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    }</w:t>
      </w:r>
    </w:p>
    <w:p w14:paraId="51396E9B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});</w:t>
      </w:r>
    </w:p>
    <w:p w14:paraId="235501C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</w:p>
    <w:p w14:paraId="0F3133F7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Obsługa przycisku "Odśwież"</w:t>
      </w:r>
    </w:p>
    <w:p w14:paraId="6DA33EF4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document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getElementById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refreshBtn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).</w:t>
      </w:r>
      <w:proofErr w:type="spellStart"/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addEventListener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</w:t>
      </w:r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proofErr w:type="spellStart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click</w:t>
      </w:r>
      <w:proofErr w:type="spellEnd"/>
      <w:r w:rsidRPr="005B30EC">
        <w:rPr>
          <w:rFonts w:ascii="Consolas" w:hAnsi="Consolas"/>
          <w:color w:val="CE9178"/>
          <w:sz w:val="18"/>
          <w:szCs w:val="18"/>
          <w:lang w:val="pl-PL" w:eastAsia="pl-PL"/>
        </w:rPr>
        <w:t>"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, () </w:t>
      </w:r>
      <w:r w:rsidRPr="005B30EC">
        <w:rPr>
          <w:rFonts w:ascii="Consolas" w:hAnsi="Consolas"/>
          <w:color w:val="569CD6"/>
          <w:sz w:val="18"/>
          <w:szCs w:val="18"/>
          <w:lang w:val="pl-PL" w:eastAsia="pl-PL"/>
        </w:rPr>
        <w:t>=&gt;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 {</w:t>
      </w:r>
    </w:p>
    <w:p w14:paraId="2AB307A2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 xml:space="preserve">    </w:t>
      </w:r>
      <w:proofErr w:type="spellStart"/>
      <w:r w:rsidRPr="005B30EC">
        <w:rPr>
          <w:rFonts w:ascii="Consolas" w:hAnsi="Consolas"/>
          <w:color w:val="9CDCFE"/>
          <w:sz w:val="18"/>
          <w:szCs w:val="18"/>
          <w:lang w:val="pl-PL" w:eastAsia="pl-PL"/>
        </w:rPr>
        <w:t>location</w:t>
      </w: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.</w:t>
      </w:r>
      <w:r w:rsidRPr="005B30EC">
        <w:rPr>
          <w:rFonts w:ascii="Consolas" w:hAnsi="Consolas"/>
          <w:color w:val="DCDCAA"/>
          <w:sz w:val="18"/>
          <w:szCs w:val="18"/>
          <w:lang w:val="pl-PL" w:eastAsia="pl-PL"/>
        </w:rPr>
        <w:t>reload</w:t>
      </w:r>
      <w:proofErr w:type="spellEnd"/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();  </w:t>
      </w:r>
      <w:r w:rsidRPr="005B30EC">
        <w:rPr>
          <w:rFonts w:ascii="Consolas" w:hAnsi="Consolas"/>
          <w:color w:val="6A9955"/>
          <w:sz w:val="18"/>
          <w:szCs w:val="18"/>
          <w:lang w:val="pl-PL" w:eastAsia="pl-PL"/>
        </w:rPr>
        <w:t>// Odświeżamy stronę (przywracamy dane do początkowego stanu)</w:t>
      </w:r>
    </w:p>
    <w:p w14:paraId="3138A865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18"/>
          <w:szCs w:val="18"/>
          <w:lang w:val="pl-PL" w:eastAsia="pl-PL"/>
        </w:rPr>
      </w:pPr>
      <w:r w:rsidRPr="005B30EC">
        <w:rPr>
          <w:rFonts w:ascii="Consolas" w:hAnsi="Consolas"/>
          <w:color w:val="CCCCCC"/>
          <w:sz w:val="18"/>
          <w:szCs w:val="18"/>
          <w:lang w:val="pl-PL" w:eastAsia="pl-PL"/>
        </w:rPr>
        <w:t>});</w:t>
      </w:r>
    </w:p>
    <w:p w14:paraId="65A0FCA9" w14:textId="77777777" w:rsidR="005B30EC" w:rsidRPr="005B30EC" w:rsidRDefault="005B30EC" w:rsidP="005B30EC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Cs w:val="21"/>
          <w:lang w:val="pl-PL" w:eastAsia="pl-PL"/>
        </w:rPr>
      </w:pPr>
    </w:p>
    <w:p w14:paraId="763F191C" w14:textId="5C92B9DC" w:rsidR="00916E43" w:rsidRPr="001B39E7" w:rsidRDefault="001B39E7" w:rsidP="00F27897">
      <w:pPr>
        <w:ind w:firstLine="0"/>
        <w:rPr>
          <w:b/>
          <w:bCs/>
          <w:lang w:val="pl-PL"/>
        </w:rPr>
      </w:pPr>
      <w:r>
        <w:rPr>
          <w:b/>
          <w:bCs/>
          <w:lang w:val="pl-PL"/>
        </w:rPr>
        <w:tab/>
      </w:r>
    </w:p>
    <w:p w14:paraId="12FC71A8" w14:textId="77777777" w:rsidR="00916E43" w:rsidRPr="001B39E7" w:rsidRDefault="00916E43" w:rsidP="00F27897">
      <w:pPr>
        <w:ind w:firstLine="0"/>
        <w:rPr>
          <w:b/>
          <w:bCs/>
          <w:lang w:val="pl-PL"/>
        </w:rPr>
      </w:pPr>
    </w:p>
    <w:p w14:paraId="310BC023" w14:textId="77777777" w:rsidR="00916E43" w:rsidRPr="001B39E7" w:rsidRDefault="00916E43" w:rsidP="00F27897">
      <w:pPr>
        <w:ind w:firstLine="0"/>
        <w:rPr>
          <w:b/>
          <w:bCs/>
          <w:lang w:val="pl-PL"/>
        </w:rPr>
      </w:pPr>
    </w:p>
    <w:p w14:paraId="0D16AA17" w14:textId="77777777" w:rsidR="00916E43" w:rsidRPr="001B39E7" w:rsidRDefault="00916E43" w:rsidP="00F27897">
      <w:pPr>
        <w:ind w:firstLine="0"/>
        <w:rPr>
          <w:b/>
          <w:bCs/>
          <w:lang w:val="pl-PL"/>
        </w:rPr>
      </w:pPr>
    </w:p>
    <w:p w14:paraId="315C3F72" w14:textId="77777777" w:rsidR="00916E43" w:rsidRPr="001B39E7" w:rsidRDefault="00916E43" w:rsidP="00F27897">
      <w:pPr>
        <w:ind w:firstLine="0"/>
        <w:rPr>
          <w:b/>
          <w:bCs/>
          <w:lang w:val="pl-PL"/>
        </w:rPr>
      </w:pPr>
    </w:p>
    <w:p w14:paraId="3F1C8A6E" w14:textId="77777777" w:rsidR="00916E43" w:rsidRPr="001B39E7" w:rsidRDefault="00916E43" w:rsidP="00F27897">
      <w:pPr>
        <w:ind w:firstLine="0"/>
        <w:rPr>
          <w:b/>
          <w:bCs/>
          <w:lang w:val="pl-PL"/>
        </w:rPr>
      </w:pPr>
    </w:p>
    <w:p w14:paraId="63A211D1" w14:textId="77777777" w:rsidR="00916E43" w:rsidRPr="001B39E7" w:rsidRDefault="00916E43" w:rsidP="00F27897">
      <w:pPr>
        <w:ind w:firstLine="0"/>
        <w:rPr>
          <w:b/>
          <w:bCs/>
          <w:lang w:val="pl-PL"/>
        </w:rPr>
      </w:pPr>
    </w:p>
    <w:p w14:paraId="1B5B06BC" w14:textId="77777777" w:rsidR="00916E43" w:rsidRPr="001B39E7" w:rsidRDefault="00916E43" w:rsidP="00F27897">
      <w:pPr>
        <w:ind w:firstLine="0"/>
        <w:rPr>
          <w:b/>
          <w:bCs/>
          <w:lang w:val="pl-PL"/>
        </w:rPr>
      </w:pPr>
    </w:p>
    <w:p w14:paraId="35A0CCF6" w14:textId="77777777" w:rsidR="00916E43" w:rsidRPr="001B39E7" w:rsidRDefault="00916E43" w:rsidP="00F27897">
      <w:pPr>
        <w:ind w:firstLine="0"/>
        <w:rPr>
          <w:b/>
          <w:bCs/>
          <w:lang w:val="pl-PL"/>
        </w:rPr>
      </w:pPr>
    </w:p>
    <w:p w14:paraId="66871751" w14:textId="77777777" w:rsidR="004656E8" w:rsidRDefault="004656E8" w:rsidP="00F27897">
      <w:pPr>
        <w:ind w:firstLine="0"/>
        <w:rPr>
          <w:b/>
          <w:bCs/>
          <w:lang w:val="pl-PL"/>
        </w:rPr>
      </w:pPr>
    </w:p>
    <w:p w14:paraId="5DE8B148" w14:textId="77777777" w:rsidR="005B30EC" w:rsidRPr="001B39E7" w:rsidRDefault="005B30EC" w:rsidP="00F27897">
      <w:pPr>
        <w:ind w:firstLine="0"/>
        <w:rPr>
          <w:b/>
          <w:bCs/>
          <w:lang w:val="pl-PL"/>
        </w:rPr>
      </w:pPr>
    </w:p>
    <w:p w14:paraId="1270C494" w14:textId="77777777" w:rsidR="004656E8" w:rsidRPr="001B39E7" w:rsidRDefault="004656E8" w:rsidP="00F27897">
      <w:pPr>
        <w:ind w:firstLine="0"/>
        <w:rPr>
          <w:b/>
          <w:bCs/>
          <w:lang w:val="pl-PL"/>
        </w:rPr>
      </w:pPr>
    </w:p>
    <w:p w14:paraId="1D206948" w14:textId="77777777" w:rsidR="004656E8" w:rsidRPr="001B39E7" w:rsidRDefault="004656E8" w:rsidP="00F27897">
      <w:pPr>
        <w:ind w:firstLine="0"/>
        <w:rPr>
          <w:b/>
          <w:bCs/>
          <w:lang w:val="pl-PL"/>
        </w:rPr>
      </w:pPr>
    </w:p>
    <w:p w14:paraId="14C2550A" w14:textId="77777777" w:rsidR="004656E8" w:rsidRPr="001B39E7" w:rsidRDefault="004656E8" w:rsidP="00F27897">
      <w:pPr>
        <w:ind w:firstLine="0"/>
        <w:rPr>
          <w:b/>
          <w:bCs/>
          <w:lang w:val="pl-PL"/>
        </w:rPr>
      </w:pPr>
    </w:p>
    <w:p w14:paraId="3E0126BD" w14:textId="77777777" w:rsidR="004656E8" w:rsidRPr="001B39E7" w:rsidRDefault="004656E8" w:rsidP="00F27897">
      <w:pPr>
        <w:ind w:firstLine="0"/>
        <w:rPr>
          <w:b/>
          <w:bCs/>
          <w:lang w:val="pl-PL"/>
        </w:rPr>
      </w:pPr>
    </w:p>
    <w:p w14:paraId="31F7AB75" w14:textId="77777777" w:rsidR="004656E8" w:rsidRPr="001B39E7" w:rsidRDefault="004656E8" w:rsidP="00F27897">
      <w:pPr>
        <w:ind w:firstLine="0"/>
        <w:rPr>
          <w:b/>
          <w:bCs/>
          <w:lang w:val="pl-PL"/>
        </w:rPr>
      </w:pPr>
    </w:p>
    <w:p w14:paraId="03AA8C7F" w14:textId="39C3AD33" w:rsidR="00F27897" w:rsidRDefault="00F27897" w:rsidP="00A25028">
      <w:pPr>
        <w:pStyle w:val="Akapitzlist"/>
        <w:numPr>
          <w:ilvl w:val="0"/>
          <w:numId w:val="46"/>
        </w:num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Zdjęcia zrealizowanego układu.</w:t>
      </w: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9067"/>
      </w:tblGrid>
      <w:tr w:rsidR="003448CF" w:rsidRPr="00D36159" w14:paraId="21E07731" w14:textId="77777777" w:rsidTr="004F6FDA">
        <w:trPr>
          <w:trHeight w:val="4077"/>
        </w:trPr>
        <w:tc>
          <w:tcPr>
            <w:tcW w:w="9067" w:type="dxa"/>
          </w:tcPr>
          <w:p w14:paraId="42751CD9" w14:textId="0802E7E4" w:rsidR="003448CF" w:rsidRPr="00D36159" w:rsidRDefault="003448CF" w:rsidP="003448CF">
            <w:pPr>
              <w:ind w:firstLine="0"/>
              <w:jc w:val="center"/>
              <w:rPr>
                <w:rFonts w:ascii="Arial" w:hAnsi="Arial" w:cs="Arial"/>
                <w:lang w:val="pl-PL"/>
              </w:rPr>
            </w:pP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04AD73B2" wp14:editId="536E6FD1">
                  <wp:extent cx="5684807" cy="2645747"/>
                  <wp:effectExtent l="0" t="0" r="0" b="2540"/>
                  <wp:docPr id="749447621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0689" cy="2657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079E7E3A" wp14:editId="29430267">
                  <wp:extent cx="5735488" cy="2760453"/>
                  <wp:effectExtent l="0" t="0" r="0" b="1905"/>
                  <wp:docPr id="788994077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1890" cy="2768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897" w:rsidRPr="00D36159" w14:paraId="3095FD2F" w14:textId="77777777" w:rsidTr="00D80CAE">
        <w:trPr>
          <w:trHeight w:val="4077"/>
        </w:trPr>
        <w:tc>
          <w:tcPr>
            <w:tcW w:w="9067" w:type="dxa"/>
          </w:tcPr>
          <w:p w14:paraId="6E28DC3D" w14:textId="4EC4880E" w:rsidR="00F27897" w:rsidRPr="00D36159" w:rsidRDefault="003448CF" w:rsidP="003448CF">
            <w:pPr>
              <w:ind w:firstLine="0"/>
              <w:rPr>
                <w:rFonts w:ascii="Arial" w:hAnsi="Arial" w:cs="Arial"/>
                <w:lang w:val="pl-PL"/>
              </w:rPr>
            </w:pP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2B443663" wp14:editId="346344CA">
                  <wp:extent cx="5773139" cy="2527540"/>
                  <wp:effectExtent l="0" t="0" r="0" b="6350"/>
                  <wp:docPr id="799379628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616" cy="254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0747B" w14:textId="77777777" w:rsidR="00F27897" w:rsidRPr="00F27897" w:rsidRDefault="00F27897" w:rsidP="003448CF">
      <w:pPr>
        <w:ind w:firstLine="0"/>
        <w:rPr>
          <w:b/>
          <w:bCs/>
          <w:lang w:val="pl-PL"/>
        </w:rPr>
      </w:pPr>
    </w:p>
    <w:p w14:paraId="0E69AE7A" w14:textId="143A52C9" w:rsidR="00F27897" w:rsidRPr="00F27897" w:rsidRDefault="00F27897" w:rsidP="00A25028">
      <w:pPr>
        <w:pStyle w:val="Akapitzlist"/>
        <w:numPr>
          <w:ilvl w:val="0"/>
          <w:numId w:val="46"/>
        </w:num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Zrzuty ekranu aplikacji (jeśli występują).</w:t>
      </w: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9067"/>
      </w:tblGrid>
      <w:tr w:rsidR="003448CF" w:rsidRPr="003448CF" w14:paraId="1434070B" w14:textId="36F00A0D" w:rsidTr="003448CF">
        <w:trPr>
          <w:trHeight w:val="4077"/>
        </w:trPr>
        <w:tc>
          <w:tcPr>
            <w:tcW w:w="9067" w:type="dxa"/>
          </w:tcPr>
          <w:p w14:paraId="7E009E5B" w14:textId="39C72F0E" w:rsidR="003448CF" w:rsidRDefault="003448CF" w:rsidP="003448CF">
            <w:pPr>
              <w:ind w:firstLine="0"/>
              <w:jc w:val="center"/>
              <w:rPr>
                <w:rFonts w:ascii="Arial" w:hAnsi="Arial" w:cs="Arial"/>
                <w:lang w:val="pl-PL"/>
              </w:rPr>
            </w:pP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3D95C1AA" wp14:editId="2DF18C1D">
                  <wp:extent cx="5324475" cy="8059479"/>
                  <wp:effectExtent l="0" t="0" r="0" b="0"/>
                  <wp:docPr id="1971091223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8566" cy="8065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8E895" w14:textId="77777777" w:rsidR="003448CF" w:rsidRDefault="003448CF" w:rsidP="003448CF">
            <w:pPr>
              <w:ind w:firstLine="0"/>
              <w:jc w:val="center"/>
              <w:rPr>
                <w:rFonts w:ascii="Arial" w:hAnsi="Arial" w:cs="Arial"/>
                <w:lang w:val="pl-PL"/>
              </w:rPr>
            </w:pPr>
          </w:p>
          <w:p w14:paraId="2C0CC4CB" w14:textId="296504E1" w:rsidR="003448CF" w:rsidRPr="00D36159" w:rsidRDefault="003448CF" w:rsidP="003448CF">
            <w:pPr>
              <w:ind w:firstLine="0"/>
              <w:jc w:val="center"/>
              <w:rPr>
                <w:rFonts w:ascii="Arial" w:hAnsi="Arial" w:cs="Arial"/>
                <w:lang w:val="pl-PL"/>
              </w:rPr>
            </w:pP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0BAFA95E" wp14:editId="51060E09">
                  <wp:extent cx="5667153" cy="3841664"/>
                  <wp:effectExtent l="0" t="0" r="0" b="6985"/>
                  <wp:docPr id="46707948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9869" cy="3850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8CF" w:rsidRPr="003448CF" w14:paraId="779E5DFE" w14:textId="77777777" w:rsidTr="003448CF">
        <w:trPr>
          <w:trHeight w:val="4077"/>
        </w:trPr>
        <w:tc>
          <w:tcPr>
            <w:tcW w:w="9067" w:type="dxa"/>
          </w:tcPr>
          <w:p w14:paraId="42C87468" w14:textId="77777777" w:rsidR="003448CF" w:rsidRDefault="003448CF" w:rsidP="003448CF">
            <w:pPr>
              <w:ind w:firstLine="0"/>
              <w:rPr>
                <w:rFonts w:ascii="Arial" w:hAnsi="Arial" w:cs="Arial"/>
                <w:lang w:val="pl-PL"/>
              </w:rPr>
            </w:pPr>
          </w:p>
          <w:p w14:paraId="27515E60" w14:textId="14B1F9DE" w:rsidR="003448CF" w:rsidRDefault="003448CF" w:rsidP="003448CF">
            <w:pPr>
              <w:ind w:firstLine="0"/>
              <w:jc w:val="center"/>
              <w:rPr>
                <w:rFonts w:ascii="Arial" w:hAnsi="Arial" w:cs="Arial"/>
                <w:lang w:val="pl-PL"/>
              </w:rPr>
            </w:pP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26620D44" wp14:editId="3709E887">
                  <wp:extent cx="5754370" cy="3373820"/>
                  <wp:effectExtent l="0" t="0" r="0" b="0"/>
                  <wp:docPr id="51902307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4634" cy="337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C89E6" w14:textId="27135F24" w:rsidR="00F27897" w:rsidRDefault="004E6B43" w:rsidP="003448CF">
      <w:pPr>
        <w:ind w:firstLine="0"/>
        <w:rPr>
          <w:i/>
          <w:iCs/>
          <w:lang w:val="pl-PL"/>
        </w:rPr>
      </w:pPr>
      <w:r>
        <w:rPr>
          <w:i/>
          <w:iCs/>
          <w:lang w:val="pl-PL"/>
        </w:rPr>
        <w:br/>
      </w:r>
      <w:r>
        <w:rPr>
          <w:i/>
          <w:iCs/>
          <w:lang w:val="pl-PL"/>
        </w:rPr>
        <w:br/>
      </w:r>
    </w:p>
    <w:p w14:paraId="33D54B9A" w14:textId="77777777" w:rsidR="007C0E2E" w:rsidRDefault="007C0E2E" w:rsidP="003448CF">
      <w:pPr>
        <w:ind w:firstLine="0"/>
        <w:rPr>
          <w:i/>
          <w:iCs/>
          <w:lang w:val="pl-PL"/>
        </w:rPr>
      </w:pPr>
    </w:p>
    <w:p w14:paraId="68407A9A" w14:textId="77777777" w:rsidR="007C0E2E" w:rsidRPr="00F27897" w:rsidRDefault="007C0E2E" w:rsidP="003448CF">
      <w:pPr>
        <w:ind w:firstLine="0"/>
        <w:rPr>
          <w:i/>
          <w:iCs/>
          <w:lang w:val="pl-PL"/>
        </w:rPr>
      </w:pPr>
    </w:p>
    <w:p w14:paraId="559E5E91" w14:textId="26DCE476" w:rsidR="00F27897" w:rsidRDefault="00F27897" w:rsidP="00A25028">
      <w:pPr>
        <w:pStyle w:val="Akapitzlist"/>
        <w:numPr>
          <w:ilvl w:val="0"/>
          <w:numId w:val="46"/>
        </w:numPr>
        <w:rPr>
          <w:b/>
          <w:bCs/>
          <w:lang w:val="pl-PL"/>
        </w:rPr>
      </w:pPr>
      <w:r>
        <w:rPr>
          <w:b/>
          <w:bCs/>
          <w:lang w:val="pl-PL"/>
        </w:rPr>
        <w:t>Podsumowanie i wnioski</w:t>
      </w:r>
      <w:r w:rsidRPr="00F27897">
        <w:rPr>
          <w:b/>
          <w:bCs/>
          <w:lang w:val="pl-PL"/>
        </w:rPr>
        <w:t>.</w:t>
      </w:r>
    </w:p>
    <w:p w14:paraId="2D8667B7" w14:textId="77777777" w:rsidR="00B02B60" w:rsidRPr="00B02B60" w:rsidRDefault="00B02B60" w:rsidP="00B02B60">
      <w:pPr>
        <w:ind w:left="340" w:firstLine="0"/>
        <w:rPr>
          <w:b/>
          <w:bCs/>
          <w:lang w:val="pl-PL"/>
        </w:rPr>
      </w:pPr>
    </w:p>
    <w:p w14:paraId="27E76EA2" w14:textId="77777777" w:rsidR="00B02B60" w:rsidRPr="00B02B60" w:rsidRDefault="00B02B60" w:rsidP="00B02B60">
      <w:pPr>
        <w:rPr>
          <w:rFonts w:asciiTheme="minorHAnsi" w:hAnsiTheme="minorHAnsi" w:cstheme="minorHAnsi"/>
          <w:szCs w:val="21"/>
          <w:lang w:val="pl-PL"/>
        </w:rPr>
      </w:pPr>
      <w:r w:rsidRPr="00B02B60">
        <w:rPr>
          <w:rFonts w:asciiTheme="minorHAnsi" w:hAnsiTheme="minorHAnsi" w:cstheme="minorHAnsi"/>
          <w:szCs w:val="21"/>
          <w:lang w:val="pl-PL"/>
        </w:rPr>
        <w:t>Projekt systemu monitorowania i sterowania podlewaniem ro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lin z wykorzystaniem </w:t>
      </w:r>
      <w:proofErr w:type="spellStart"/>
      <w:r w:rsidRPr="00B02B60">
        <w:rPr>
          <w:rFonts w:asciiTheme="minorHAnsi" w:hAnsiTheme="minorHAnsi" w:cstheme="minorHAnsi"/>
          <w:szCs w:val="21"/>
          <w:lang w:val="pl-PL"/>
        </w:rPr>
        <w:t>Raspberry</w:t>
      </w:r>
      <w:proofErr w:type="spellEnd"/>
      <w:r w:rsidRPr="00B02B60">
        <w:rPr>
          <w:rFonts w:asciiTheme="minorHAnsi" w:hAnsiTheme="minorHAnsi" w:cstheme="minorHAnsi"/>
          <w:szCs w:val="21"/>
          <w:lang w:val="pl-PL"/>
        </w:rPr>
        <w:t xml:space="preserve"> Pi by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bardzo udanym przedsi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>wzi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>ciem, kt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re pozwoli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 na skuteczn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automatyzacj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procesu piel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>gnacji ro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>lin. Celem projektu by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 stworzenie systemu, kt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ry za pomoc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czujnik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w monitoruje warunki 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>rodowiskowe (temperatura, wilgotno</w:t>
      </w:r>
      <w:r w:rsidRPr="00B02B60">
        <w:rPr>
          <w:rFonts w:ascii="Calibri" w:hAnsi="Calibri" w:cs="Calibri"/>
          <w:szCs w:val="21"/>
          <w:lang w:val="pl-PL"/>
        </w:rPr>
        <w:t>ść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powietrza, nas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onecznienie, wilgotno</w:t>
      </w:r>
      <w:r w:rsidRPr="00B02B60">
        <w:rPr>
          <w:rFonts w:ascii="Calibri" w:hAnsi="Calibri" w:cs="Calibri"/>
          <w:szCs w:val="21"/>
          <w:lang w:val="pl-PL"/>
        </w:rPr>
        <w:t>ść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gleby) i automatycznie steruje podlewaniem ro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>lin. Uda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 si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zrealizowa</w:t>
      </w:r>
      <w:r w:rsidRPr="00B02B60">
        <w:rPr>
          <w:rFonts w:ascii="Calibri" w:hAnsi="Calibri" w:cs="Calibri"/>
          <w:szCs w:val="21"/>
          <w:lang w:val="pl-PL"/>
        </w:rPr>
        <w:t>ć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wszystkie za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enia, a tak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e doda</w:t>
      </w:r>
      <w:r w:rsidRPr="00B02B60">
        <w:rPr>
          <w:rFonts w:ascii="Calibri" w:hAnsi="Calibri" w:cs="Calibri"/>
          <w:szCs w:val="21"/>
          <w:lang w:val="pl-PL"/>
        </w:rPr>
        <w:t>ć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kilka dodatkowych funkcji.</w:t>
      </w:r>
    </w:p>
    <w:p w14:paraId="748BF3C5" w14:textId="77777777" w:rsidR="00B02B60" w:rsidRPr="00B02B60" w:rsidRDefault="00B02B60" w:rsidP="00B02B60">
      <w:pPr>
        <w:rPr>
          <w:rFonts w:asciiTheme="minorHAnsi" w:hAnsiTheme="minorHAnsi" w:cstheme="minorHAnsi"/>
          <w:szCs w:val="21"/>
          <w:lang w:val="pl-PL"/>
        </w:rPr>
      </w:pPr>
      <w:r w:rsidRPr="00B02B60">
        <w:rPr>
          <w:rFonts w:asciiTheme="minorHAnsi" w:hAnsiTheme="minorHAnsi" w:cstheme="minorHAnsi"/>
          <w:szCs w:val="21"/>
          <w:lang w:val="pl-PL"/>
        </w:rPr>
        <w:t>Z powodzeniem po</w:t>
      </w:r>
      <w:r w:rsidRPr="00B02B60">
        <w:rPr>
          <w:rFonts w:ascii="Calibri" w:hAnsi="Calibri" w:cs="Calibri"/>
          <w:szCs w:val="21"/>
          <w:lang w:val="pl-PL"/>
        </w:rPr>
        <w:t>łą</w:t>
      </w:r>
      <w:r w:rsidRPr="00B02B60">
        <w:rPr>
          <w:rFonts w:asciiTheme="minorHAnsi" w:hAnsiTheme="minorHAnsi" w:cstheme="minorHAnsi"/>
          <w:szCs w:val="21"/>
          <w:lang w:val="pl-PL"/>
        </w:rPr>
        <w:t>czono sprz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>t z oprogramowaniem, co umo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liwi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 stworzenie systemu, kt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ry dzia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a w spos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b p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ynny i efektywny. Czujniki DHT11, BH1750 oraz czujnik wilgotno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>ci gleby zbiera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y dane o warunkach w pomieszczeniu i przetwarza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y je na dane wej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>ciowe do algorytmu steruj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>cego pomp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nawadniaj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>c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>. System automatycznie w</w:t>
      </w:r>
      <w:r w:rsidRPr="00B02B60">
        <w:rPr>
          <w:rFonts w:ascii="Calibri" w:hAnsi="Calibri" w:cs="Calibri"/>
          <w:szCs w:val="21"/>
          <w:lang w:val="pl-PL"/>
        </w:rPr>
        <w:t>łą</w:t>
      </w:r>
      <w:r w:rsidRPr="00B02B60">
        <w:rPr>
          <w:rFonts w:asciiTheme="minorHAnsi" w:hAnsiTheme="minorHAnsi" w:cstheme="minorHAnsi"/>
          <w:szCs w:val="21"/>
          <w:lang w:val="pl-PL"/>
        </w:rPr>
        <w:t>cza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pompk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w przypadku, gdy wilgotno</w:t>
      </w:r>
      <w:r w:rsidRPr="00B02B60">
        <w:rPr>
          <w:rFonts w:ascii="Calibri" w:hAnsi="Calibri" w:cs="Calibri"/>
          <w:szCs w:val="21"/>
          <w:lang w:val="pl-PL"/>
        </w:rPr>
        <w:t>ść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gleby spada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a poni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ej ustalonego progu, a tak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e umo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liwia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r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>czne sterowanie podlewaniem przez stron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internetow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>.</w:t>
      </w:r>
    </w:p>
    <w:p w14:paraId="3813D23D" w14:textId="77777777" w:rsidR="00B02B60" w:rsidRPr="00B02B60" w:rsidRDefault="00B02B60" w:rsidP="00B02B60">
      <w:pPr>
        <w:rPr>
          <w:rFonts w:asciiTheme="minorHAnsi" w:hAnsiTheme="minorHAnsi" w:cstheme="minorHAnsi"/>
          <w:szCs w:val="21"/>
          <w:lang w:val="pl-PL"/>
        </w:rPr>
      </w:pPr>
      <w:r w:rsidRPr="00B02B60">
        <w:rPr>
          <w:rFonts w:asciiTheme="minorHAnsi" w:hAnsiTheme="minorHAnsi" w:cstheme="minorHAnsi"/>
          <w:szCs w:val="21"/>
          <w:lang w:val="pl-PL"/>
        </w:rPr>
        <w:t>Dodatkowo, dane zbierane przez system by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y przechowywane w bazie danych </w:t>
      </w:r>
      <w:proofErr w:type="spellStart"/>
      <w:r w:rsidRPr="00B02B60">
        <w:rPr>
          <w:rFonts w:asciiTheme="minorHAnsi" w:hAnsiTheme="minorHAnsi" w:cstheme="minorHAnsi"/>
          <w:szCs w:val="21"/>
          <w:lang w:val="pl-PL"/>
        </w:rPr>
        <w:t>SQLite</w:t>
      </w:r>
      <w:proofErr w:type="spellEnd"/>
      <w:r w:rsidRPr="00B02B60">
        <w:rPr>
          <w:rFonts w:asciiTheme="minorHAnsi" w:hAnsiTheme="minorHAnsi" w:cstheme="minorHAnsi"/>
          <w:szCs w:val="21"/>
          <w:lang w:val="pl-PL"/>
        </w:rPr>
        <w:t>, co pozwoli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 na ich p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="Calibri" w:hAnsi="Calibri" w:cs="Calibri"/>
          <w:szCs w:val="21"/>
          <w:lang w:val="pl-PL"/>
        </w:rPr>
        <w:t>ź</w:t>
      </w:r>
      <w:r w:rsidRPr="00B02B60">
        <w:rPr>
          <w:rFonts w:asciiTheme="minorHAnsi" w:hAnsiTheme="minorHAnsi" w:cstheme="minorHAnsi"/>
          <w:szCs w:val="21"/>
          <w:lang w:val="pl-PL"/>
        </w:rPr>
        <w:t>niejsz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analiz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oraz wizualizacj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w postaci wykres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w na stronie internetowej. Interfejs webowy, stworzony w </w:t>
      </w:r>
      <w:proofErr w:type="spellStart"/>
      <w:r w:rsidRPr="00B02B60">
        <w:rPr>
          <w:rFonts w:asciiTheme="minorHAnsi" w:hAnsiTheme="minorHAnsi" w:cstheme="minorHAnsi"/>
          <w:szCs w:val="21"/>
          <w:lang w:val="pl-PL"/>
        </w:rPr>
        <w:t>frameworku</w:t>
      </w:r>
      <w:proofErr w:type="spellEnd"/>
      <w:r w:rsidRPr="00B02B60">
        <w:rPr>
          <w:rFonts w:asciiTheme="minorHAnsi" w:hAnsiTheme="minorHAnsi" w:cstheme="minorHAnsi"/>
          <w:szCs w:val="21"/>
          <w:lang w:val="pl-PL"/>
        </w:rPr>
        <w:t xml:space="preserve"> </w:t>
      </w:r>
      <w:proofErr w:type="spellStart"/>
      <w:r w:rsidRPr="00B02B60">
        <w:rPr>
          <w:rFonts w:asciiTheme="minorHAnsi" w:hAnsiTheme="minorHAnsi" w:cstheme="minorHAnsi"/>
          <w:szCs w:val="21"/>
          <w:lang w:val="pl-PL"/>
        </w:rPr>
        <w:t>Flask</w:t>
      </w:r>
      <w:proofErr w:type="spellEnd"/>
      <w:r w:rsidRPr="00B02B60">
        <w:rPr>
          <w:rFonts w:asciiTheme="minorHAnsi" w:hAnsiTheme="minorHAnsi" w:cstheme="minorHAnsi"/>
          <w:szCs w:val="21"/>
          <w:lang w:val="pl-PL"/>
        </w:rPr>
        <w:t>, umo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liwia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zdalne monitorowanie aktualnych parametr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w 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>rodowiskowych oraz sterowanie systemem podlewania, co zwi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>ksza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 komfort u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ytkowania.</w:t>
      </w:r>
    </w:p>
    <w:p w14:paraId="6B7549CC" w14:textId="77777777" w:rsidR="00B02B60" w:rsidRPr="00B02B60" w:rsidRDefault="00B02B60" w:rsidP="00B02B60">
      <w:pPr>
        <w:rPr>
          <w:rFonts w:asciiTheme="minorHAnsi" w:hAnsiTheme="minorHAnsi" w:cstheme="minorHAnsi"/>
          <w:szCs w:val="21"/>
          <w:lang w:val="pl-PL"/>
        </w:rPr>
      </w:pPr>
      <w:r w:rsidRPr="00B02B60">
        <w:rPr>
          <w:rFonts w:asciiTheme="minorHAnsi" w:hAnsiTheme="minorHAnsi" w:cstheme="minorHAnsi"/>
          <w:szCs w:val="21"/>
          <w:lang w:val="pl-PL"/>
        </w:rPr>
        <w:t>Wszystkie te elementy dzia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y bez zarzutu, zapewniaj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>c stabiln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prac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systemu. Kluczowym osi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>gni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>ciem by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a integracja r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nych komponent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w sprz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>towych z oprogramowaniem, co pozwoli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o na stworzenie funkcjonalnego systemu automatycznego podlewania ro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>lin, kt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ry odpowiada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na zmieniaj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>ce si</w:t>
      </w:r>
      <w:r w:rsidRPr="00B02B60">
        <w:rPr>
          <w:rFonts w:ascii="Calibri" w:hAnsi="Calibri" w:cs="Calibri"/>
          <w:szCs w:val="21"/>
          <w:lang w:val="pl-PL"/>
        </w:rPr>
        <w:t>ę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warunki w czasie rzeczywistym.</w:t>
      </w:r>
    </w:p>
    <w:p w14:paraId="0D9CF692" w14:textId="77777777" w:rsidR="00B02B60" w:rsidRPr="00B02B60" w:rsidRDefault="00B02B60" w:rsidP="00B02B60">
      <w:pPr>
        <w:rPr>
          <w:rFonts w:asciiTheme="minorHAnsi" w:hAnsiTheme="minorHAnsi" w:cstheme="minorHAnsi"/>
          <w:szCs w:val="21"/>
          <w:lang w:val="pl-PL"/>
        </w:rPr>
      </w:pPr>
      <w:r w:rsidRPr="00B02B60">
        <w:rPr>
          <w:rFonts w:asciiTheme="minorHAnsi" w:hAnsiTheme="minorHAnsi" w:cstheme="minorHAnsi"/>
          <w:szCs w:val="21"/>
          <w:lang w:val="pl-PL"/>
        </w:rPr>
        <w:t>Projekt by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r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wnie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dobr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okazj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do nauki o integracji r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nych technologii, takich jak </w:t>
      </w:r>
      <w:proofErr w:type="spellStart"/>
      <w:r w:rsidRPr="00B02B60">
        <w:rPr>
          <w:rFonts w:asciiTheme="minorHAnsi" w:hAnsiTheme="minorHAnsi" w:cstheme="minorHAnsi"/>
          <w:szCs w:val="21"/>
          <w:lang w:val="pl-PL"/>
        </w:rPr>
        <w:t>Raspberry</w:t>
      </w:r>
      <w:proofErr w:type="spellEnd"/>
      <w:r w:rsidRPr="00B02B60">
        <w:rPr>
          <w:rFonts w:asciiTheme="minorHAnsi" w:hAnsiTheme="minorHAnsi" w:cstheme="minorHAnsi"/>
          <w:szCs w:val="21"/>
          <w:lang w:val="pl-PL"/>
        </w:rPr>
        <w:t xml:space="preserve"> Pi, czujniki, bazy danych oraz aplikacje webowe. Realizacja pozwoli</w:t>
      </w:r>
      <w:r w:rsidRPr="00B02B60">
        <w:rPr>
          <w:rFonts w:ascii="Calibri" w:hAnsi="Calibri" w:cs="Calibri"/>
          <w:szCs w:val="21"/>
          <w:lang w:val="pl-PL"/>
        </w:rPr>
        <w:t>ł</w:t>
      </w:r>
      <w:r w:rsidRPr="00B02B60">
        <w:rPr>
          <w:rFonts w:asciiTheme="minorHAnsi" w:hAnsiTheme="minorHAnsi" w:cstheme="minorHAnsi"/>
          <w:szCs w:val="21"/>
          <w:lang w:val="pl-PL"/>
        </w:rPr>
        <w:t>a na zdobycie do</w:t>
      </w:r>
      <w:r w:rsidRPr="00B02B60">
        <w:rPr>
          <w:rFonts w:ascii="Calibri" w:hAnsi="Calibri" w:cs="Calibri"/>
          <w:szCs w:val="21"/>
          <w:lang w:val="pl-PL"/>
        </w:rPr>
        <w:t>ś</w:t>
      </w:r>
      <w:r w:rsidRPr="00B02B60">
        <w:rPr>
          <w:rFonts w:asciiTheme="minorHAnsi" w:hAnsiTheme="minorHAnsi" w:cstheme="minorHAnsi"/>
          <w:szCs w:val="21"/>
          <w:lang w:val="pl-PL"/>
        </w:rPr>
        <w:t>wiadcze</w:t>
      </w:r>
      <w:r w:rsidRPr="00B02B60">
        <w:rPr>
          <w:rFonts w:ascii="Calibri" w:hAnsi="Calibri" w:cs="Calibri"/>
          <w:szCs w:val="21"/>
          <w:lang w:val="pl-PL"/>
        </w:rPr>
        <w:t>ń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w tworzeniu system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w automatycznych, kt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Theme="minorHAnsi" w:hAnsiTheme="minorHAnsi" w:cstheme="minorHAnsi"/>
          <w:szCs w:val="21"/>
          <w:lang w:val="pl-PL"/>
        </w:rPr>
        <w:t>re mog</w:t>
      </w:r>
      <w:r w:rsidRPr="00B02B60">
        <w:rPr>
          <w:rFonts w:ascii="Calibri" w:hAnsi="Calibri" w:cs="Calibri"/>
          <w:szCs w:val="21"/>
          <w:lang w:val="pl-PL"/>
        </w:rPr>
        <w:t>ą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by</w:t>
      </w:r>
      <w:r w:rsidRPr="00B02B60">
        <w:rPr>
          <w:rFonts w:ascii="Calibri" w:hAnsi="Calibri" w:cs="Calibri"/>
          <w:szCs w:val="21"/>
          <w:lang w:val="pl-PL"/>
        </w:rPr>
        <w:t>ć</w:t>
      </w:r>
      <w:r w:rsidRPr="00B02B60">
        <w:rPr>
          <w:rFonts w:asciiTheme="minorHAnsi" w:hAnsiTheme="minorHAnsi" w:cstheme="minorHAnsi"/>
          <w:szCs w:val="21"/>
          <w:lang w:val="pl-PL"/>
        </w:rPr>
        <w:t xml:space="preserve"> wykorzystywane w r</w:t>
      </w:r>
      <w:r w:rsidRPr="00B02B60">
        <w:rPr>
          <w:rFonts w:ascii="Mongolian Baiti" w:hAnsi="Mongolian Baiti" w:cs="Mongolian Baiti"/>
          <w:szCs w:val="21"/>
          <w:lang w:val="pl-PL"/>
        </w:rPr>
        <w:t>ó</w:t>
      </w:r>
      <w:r w:rsidRPr="00B02B60">
        <w:rPr>
          <w:rFonts w:ascii="Calibri" w:hAnsi="Calibri" w:cs="Calibri"/>
          <w:szCs w:val="21"/>
          <w:lang w:val="pl-PL"/>
        </w:rPr>
        <w:t>ż</w:t>
      </w:r>
      <w:r w:rsidRPr="00B02B60">
        <w:rPr>
          <w:rFonts w:asciiTheme="minorHAnsi" w:hAnsiTheme="minorHAnsi" w:cstheme="minorHAnsi"/>
          <w:szCs w:val="21"/>
          <w:lang w:val="pl-PL"/>
        </w:rPr>
        <w:t>nych dziedzinach, takich jak rolnictwo, ogrodnictwo czy automatyzacja domowa.</w:t>
      </w:r>
    </w:p>
    <w:p w14:paraId="712BCD0E" w14:textId="77777777" w:rsidR="00F27897" w:rsidRPr="00B02B60" w:rsidRDefault="00F27897" w:rsidP="00FE14B9">
      <w:pPr>
        <w:ind w:firstLine="0"/>
        <w:rPr>
          <w:rFonts w:asciiTheme="minorHAnsi" w:hAnsiTheme="minorHAnsi" w:cstheme="minorHAnsi"/>
          <w:szCs w:val="21"/>
          <w:lang w:val="pl-PL"/>
        </w:rPr>
      </w:pPr>
    </w:p>
    <w:sectPr w:rsidR="00F27897" w:rsidRPr="00B02B60" w:rsidSect="00677923">
      <w:footerReference w:type="default" r:id="rId16"/>
      <w:pgSz w:w="11906" w:h="16838" w:code="9"/>
      <w:pgMar w:top="1417" w:right="1417" w:bottom="1417" w:left="1417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CEE64E" w14:textId="77777777" w:rsidR="004502D5" w:rsidRDefault="004502D5">
      <w:pPr>
        <w:spacing w:line="240" w:lineRule="auto"/>
      </w:pPr>
      <w:r>
        <w:separator/>
      </w:r>
    </w:p>
  </w:endnote>
  <w:endnote w:type="continuationSeparator" w:id="0">
    <w:p w14:paraId="4FB793A8" w14:textId="77777777" w:rsidR="004502D5" w:rsidRDefault="004502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05BF6" w14:textId="77777777" w:rsidR="00E125AE" w:rsidRDefault="00E125AE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394C12">
      <w:rPr>
        <w:rStyle w:val="Numerstrony"/>
        <w:noProof/>
      </w:rPr>
      <w:t>6</w:t>
    </w:r>
    <w:r>
      <w:rPr>
        <w:rStyle w:val="Numerstrony"/>
      </w:rPr>
      <w:fldChar w:fldCharType="end"/>
    </w:r>
  </w:p>
  <w:p w14:paraId="02EE9FFF" w14:textId="77777777" w:rsidR="0069508B" w:rsidRDefault="0069508B" w:rsidP="0069508B">
    <w:pPr>
      <w:pStyle w:val="Stopk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D23B8" w14:textId="77777777" w:rsidR="004502D5" w:rsidRDefault="004502D5">
      <w:pPr>
        <w:spacing w:line="240" w:lineRule="auto"/>
      </w:pPr>
      <w:r>
        <w:separator/>
      </w:r>
    </w:p>
  </w:footnote>
  <w:footnote w:type="continuationSeparator" w:id="0">
    <w:p w14:paraId="10389804" w14:textId="77777777" w:rsidR="004502D5" w:rsidRDefault="004502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273"/>
        </w:tabs>
        <w:ind w:left="1273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A0DB1"/>
    <w:multiLevelType w:val="hybridMultilevel"/>
    <w:tmpl w:val="38FC7E7E"/>
    <w:lvl w:ilvl="0" w:tplc="53B6E442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0" w:hanging="360"/>
      </w:p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1" w15:restartNumberingAfterBreak="0">
    <w:nsid w:val="03230704"/>
    <w:multiLevelType w:val="multilevel"/>
    <w:tmpl w:val="8DBCDF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7B3407"/>
    <w:multiLevelType w:val="hybridMultilevel"/>
    <w:tmpl w:val="46DCEED8"/>
    <w:lvl w:ilvl="0" w:tplc="FFFFFFF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3" w15:restartNumberingAfterBreak="0">
    <w:nsid w:val="08915657"/>
    <w:multiLevelType w:val="multilevel"/>
    <w:tmpl w:val="2DA44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F601750"/>
    <w:multiLevelType w:val="hybridMultilevel"/>
    <w:tmpl w:val="7242C1E4"/>
    <w:lvl w:ilvl="0" w:tplc="A10CFB46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0" w:hanging="360"/>
      </w:p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5" w15:restartNumberingAfterBreak="0">
    <w:nsid w:val="104F5394"/>
    <w:multiLevelType w:val="hybridMultilevel"/>
    <w:tmpl w:val="343899DA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230C2959"/>
    <w:multiLevelType w:val="hybridMultilevel"/>
    <w:tmpl w:val="E0DE6336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29585351"/>
    <w:multiLevelType w:val="multilevel"/>
    <w:tmpl w:val="1E445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9" w15:restartNumberingAfterBreak="0">
    <w:nsid w:val="2F5046E3"/>
    <w:multiLevelType w:val="hybridMultilevel"/>
    <w:tmpl w:val="525C2C9A"/>
    <w:lvl w:ilvl="0" w:tplc="0415000F">
      <w:start w:val="1"/>
      <w:numFmt w:val="decimal"/>
      <w:lvlText w:val="%1."/>
      <w:lvlJc w:val="left"/>
      <w:pPr>
        <w:ind w:left="1060" w:hanging="360"/>
      </w:p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0" w15:restartNumberingAfterBreak="0">
    <w:nsid w:val="3284284F"/>
    <w:multiLevelType w:val="hybridMultilevel"/>
    <w:tmpl w:val="5AEEEC6A"/>
    <w:lvl w:ilvl="0" w:tplc="4796B0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C5303"/>
    <w:multiLevelType w:val="hybridMultilevel"/>
    <w:tmpl w:val="934C54F6"/>
    <w:lvl w:ilvl="0" w:tplc="FFFFFFF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2" w15:restartNumberingAfterBreak="0">
    <w:nsid w:val="3502507B"/>
    <w:multiLevelType w:val="multilevel"/>
    <w:tmpl w:val="A4EEC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2F2545"/>
    <w:multiLevelType w:val="hybridMultilevel"/>
    <w:tmpl w:val="934C54F6"/>
    <w:lvl w:ilvl="0" w:tplc="FFFFFFF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4" w15:restartNumberingAfterBreak="0">
    <w:nsid w:val="3F6E2AF6"/>
    <w:multiLevelType w:val="hybridMultilevel"/>
    <w:tmpl w:val="ACB2A47E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5" w15:restartNumberingAfterBreak="0">
    <w:nsid w:val="403871A1"/>
    <w:multiLevelType w:val="multilevel"/>
    <w:tmpl w:val="0830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50625A"/>
    <w:multiLevelType w:val="multilevel"/>
    <w:tmpl w:val="E8CA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162955"/>
    <w:multiLevelType w:val="multilevel"/>
    <w:tmpl w:val="1F80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00712F"/>
    <w:multiLevelType w:val="hybridMultilevel"/>
    <w:tmpl w:val="2472998A"/>
    <w:lvl w:ilvl="0" w:tplc="583A3090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9" w15:restartNumberingAfterBreak="0">
    <w:nsid w:val="4E86418B"/>
    <w:multiLevelType w:val="multilevel"/>
    <w:tmpl w:val="7FF2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7915C9"/>
    <w:multiLevelType w:val="hybridMultilevel"/>
    <w:tmpl w:val="F00A5848"/>
    <w:lvl w:ilvl="0" w:tplc="DBC497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1F14D8"/>
    <w:multiLevelType w:val="multilevel"/>
    <w:tmpl w:val="DCB0EA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1440"/>
      </w:pPr>
      <w:rPr>
        <w:rFonts w:hint="default"/>
      </w:rPr>
    </w:lvl>
  </w:abstractNum>
  <w:abstractNum w:abstractNumId="32" w15:restartNumberingAfterBreak="0">
    <w:nsid w:val="5F6C7427"/>
    <w:multiLevelType w:val="multilevel"/>
    <w:tmpl w:val="12C44240"/>
    <w:lvl w:ilvl="0">
      <w:start w:val="1"/>
      <w:numFmt w:val="decimal"/>
      <w:pStyle w:val="Nagwek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3" w15:restartNumberingAfterBreak="0">
    <w:nsid w:val="64380A06"/>
    <w:multiLevelType w:val="hybridMultilevel"/>
    <w:tmpl w:val="46DCEED8"/>
    <w:lvl w:ilvl="0" w:tplc="FFFFFFF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34" w15:restartNumberingAfterBreak="0">
    <w:nsid w:val="65D32CCA"/>
    <w:multiLevelType w:val="hybridMultilevel"/>
    <w:tmpl w:val="934C54F6"/>
    <w:lvl w:ilvl="0" w:tplc="FFFFFFF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35" w15:restartNumberingAfterBreak="0">
    <w:nsid w:val="6B7D61DB"/>
    <w:multiLevelType w:val="hybridMultilevel"/>
    <w:tmpl w:val="B290E212"/>
    <w:lvl w:ilvl="0" w:tplc="53B6E442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0" w:hanging="360"/>
      </w:p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36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7" w15:restartNumberingAfterBreak="0">
    <w:nsid w:val="732B01B7"/>
    <w:multiLevelType w:val="multilevel"/>
    <w:tmpl w:val="DCB0EA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1440"/>
      </w:pPr>
      <w:rPr>
        <w:rFonts w:hint="default"/>
      </w:rPr>
    </w:lvl>
  </w:abstractNum>
  <w:abstractNum w:abstractNumId="38" w15:restartNumberingAfterBreak="0">
    <w:nsid w:val="7A2F3552"/>
    <w:multiLevelType w:val="hybridMultilevel"/>
    <w:tmpl w:val="934C54F6"/>
    <w:lvl w:ilvl="0" w:tplc="33B4065E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0" w:hanging="360"/>
      </w:p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39" w15:restartNumberingAfterBreak="0">
    <w:nsid w:val="7E500762"/>
    <w:multiLevelType w:val="hybridMultilevel"/>
    <w:tmpl w:val="8EEA44D4"/>
    <w:lvl w:ilvl="0" w:tplc="37DECFC6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2039507520">
    <w:abstractNumId w:val="18"/>
  </w:num>
  <w:num w:numId="2" w16cid:durableId="670909109">
    <w:abstractNumId w:val="32"/>
  </w:num>
  <w:num w:numId="3" w16cid:durableId="1770195808">
    <w:abstractNumId w:val="36"/>
  </w:num>
  <w:num w:numId="4" w16cid:durableId="123819264">
    <w:abstractNumId w:val="5"/>
  </w:num>
  <w:num w:numId="5" w16cid:durableId="898900612">
    <w:abstractNumId w:val="9"/>
  </w:num>
  <w:num w:numId="6" w16cid:durableId="1974020938">
    <w:abstractNumId w:val="7"/>
  </w:num>
  <w:num w:numId="7" w16cid:durableId="698749301">
    <w:abstractNumId w:val="6"/>
  </w:num>
  <w:num w:numId="8" w16cid:durableId="58796297">
    <w:abstractNumId w:val="4"/>
  </w:num>
  <w:num w:numId="9" w16cid:durableId="171066558">
    <w:abstractNumId w:val="8"/>
  </w:num>
  <w:num w:numId="10" w16cid:durableId="275792888">
    <w:abstractNumId w:val="3"/>
  </w:num>
  <w:num w:numId="11" w16cid:durableId="2037388703">
    <w:abstractNumId w:val="2"/>
  </w:num>
  <w:num w:numId="12" w16cid:durableId="951941835">
    <w:abstractNumId w:val="1"/>
  </w:num>
  <w:num w:numId="13" w16cid:durableId="349524231">
    <w:abstractNumId w:val="0"/>
  </w:num>
  <w:num w:numId="14" w16cid:durableId="1556502415">
    <w:abstractNumId w:val="32"/>
  </w:num>
  <w:num w:numId="15" w16cid:durableId="122160442">
    <w:abstractNumId w:val="32"/>
  </w:num>
  <w:num w:numId="16" w16cid:durableId="711924523">
    <w:abstractNumId w:val="32"/>
  </w:num>
  <w:num w:numId="17" w16cid:durableId="1467897513">
    <w:abstractNumId w:val="32"/>
  </w:num>
  <w:num w:numId="18" w16cid:durableId="488063883">
    <w:abstractNumId w:val="32"/>
  </w:num>
  <w:num w:numId="19" w16cid:durableId="1947425941">
    <w:abstractNumId w:val="32"/>
  </w:num>
  <w:num w:numId="20" w16cid:durableId="344787191">
    <w:abstractNumId w:val="32"/>
  </w:num>
  <w:num w:numId="21" w16cid:durableId="30500733">
    <w:abstractNumId w:val="32"/>
  </w:num>
  <w:num w:numId="22" w16cid:durableId="997458717">
    <w:abstractNumId w:val="15"/>
  </w:num>
  <w:num w:numId="23" w16cid:durableId="736510775">
    <w:abstractNumId w:val="14"/>
  </w:num>
  <w:num w:numId="24" w16cid:durableId="804078974">
    <w:abstractNumId w:val="35"/>
  </w:num>
  <w:num w:numId="25" w16cid:durableId="1063941866">
    <w:abstractNumId w:val="12"/>
  </w:num>
  <w:num w:numId="26" w16cid:durableId="1237546013">
    <w:abstractNumId w:val="33"/>
  </w:num>
  <w:num w:numId="27" w16cid:durableId="2137328424">
    <w:abstractNumId w:val="16"/>
  </w:num>
  <w:num w:numId="28" w16cid:durableId="298917973">
    <w:abstractNumId w:val="39"/>
  </w:num>
  <w:num w:numId="29" w16cid:durableId="1797723611">
    <w:abstractNumId w:val="10"/>
  </w:num>
  <w:num w:numId="30" w16cid:durableId="2021228173">
    <w:abstractNumId w:val="24"/>
  </w:num>
  <w:num w:numId="31" w16cid:durableId="922111141">
    <w:abstractNumId w:val="28"/>
  </w:num>
  <w:num w:numId="32" w16cid:durableId="1031147912">
    <w:abstractNumId w:val="19"/>
  </w:num>
  <w:num w:numId="33" w16cid:durableId="1071656659">
    <w:abstractNumId w:val="38"/>
  </w:num>
  <w:num w:numId="34" w16cid:durableId="2032410033">
    <w:abstractNumId w:val="34"/>
  </w:num>
  <w:num w:numId="35" w16cid:durableId="1872306787">
    <w:abstractNumId w:val="21"/>
  </w:num>
  <w:num w:numId="36" w16cid:durableId="2122340354">
    <w:abstractNumId w:val="23"/>
  </w:num>
  <w:num w:numId="37" w16cid:durableId="1115782934">
    <w:abstractNumId w:val="13"/>
  </w:num>
  <w:num w:numId="38" w16cid:durableId="1786534670">
    <w:abstractNumId w:val="22"/>
  </w:num>
  <w:num w:numId="39" w16cid:durableId="1364593293">
    <w:abstractNumId w:val="30"/>
  </w:num>
  <w:num w:numId="40" w16cid:durableId="651059493">
    <w:abstractNumId w:val="20"/>
  </w:num>
  <w:num w:numId="41" w16cid:durableId="1844396383">
    <w:abstractNumId w:val="37"/>
  </w:num>
  <w:num w:numId="42" w16cid:durableId="1780445099">
    <w:abstractNumId w:val="31"/>
  </w:num>
  <w:num w:numId="43" w16cid:durableId="1911697107">
    <w:abstractNumId w:val="26"/>
  </w:num>
  <w:num w:numId="44" w16cid:durableId="1341201081">
    <w:abstractNumId w:val="17"/>
  </w:num>
  <w:num w:numId="45" w16cid:durableId="1918318089">
    <w:abstractNumId w:val="29"/>
  </w:num>
  <w:num w:numId="46" w16cid:durableId="37166873">
    <w:abstractNumId w:val="27"/>
  </w:num>
  <w:num w:numId="47" w16cid:durableId="715079671">
    <w:abstractNumId w:val="25"/>
  </w:num>
  <w:num w:numId="48" w16cid:durableId="2298494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4096" w:nlCheck="1" w:checkStyle="0"/>
  <w:activeWritingStyle w:appName="MSWord" w:lang="pl-PL" w:vendorID="64" w:dllVersion="4096" w:nlCheck="1" w:checkStyle="0"/>
  <w:activeWritingStyle w:appName="MSWord" w:lang="en-US" w:vendorID="64" w:dllVersion="4096" w:nlCheck="1" w:checkStyle="0"/>
  <w:proofState w:spelling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5F0"/>
    <w:rsid w:val="00005854"/>
    <w:rsid w:val="0001279E"/>
    <w:rsid w:val="000178E2"/>
    <w:rsid w:val="0004318F"/>
    <w:rsid w:val="000B32E2"/>
    <w:rsid w:val="000E4A7A"/>
    <w:rsid w:val="000E6D0F"/>
    <w:rsid w:val="00136DE1"/>
    <w:rsid w:val="00185A09"/>
    <w:rsid w:val="00191365"/>
    <w:rsid w:val="00195B8E"/>
    <w:rsid w:val="001B39E7"/>
    <w:rsid w:val="001B48E8"/>
    <w:rsid w:val="00226E4E"/>
    <w:rsid w:val="00262C18"/>
    <w:rsid w:val="002721ED"/>
    <w:rsid w:val="00274240"/>
    <w:rsid w:val="0030700F"/>
    <w:rsid w:val="003448CF"/>
    <w:rsid w:val="00391422"/>
    <w:rsid w:val="00394C12"/>
    <w:rsid w:val="003C088B"/>
    <w:rsid w:val="003C69D4"/>
    <w:rsid w:val="003C77E1"/>
    <w:rsid w:val="003E1BF5"/>
    <w:rsid w:val="004502D5"/>
    <w:rsid w:val="0045038D"/>
    <w:rsid w:val="004656E8"/>
    <w:rsid w:val="00480756"/>
    <w:rsid w:val="004A30F5"/>
    <w:rsid w:val="004E6B43"/>
    <w:rsid w:val="00533A87"/>
    <w:rsid w:val="005600E9"/>
    <w:rsid w:val="005766FD"/>
    <w:rsid w:val="005809C0"/>
    <w:rsid w:val="005870BA"/>
    <w:rsid w:val="0059176B"/>
    <w:rsid w:val="005B30EC"/>
    <w:rsid w:val="005D0EE9"/>
    <w:rsid w:val="006517DC"/>
    <w:rsid w:val="00677923"/>
    <w:rsid w:val="0069508B"/>
    <w:rsid w:val="00703FA1"/>
    <w:rsid w:val="007109AD"/>
    <w:rsid w:val="00750C13"/>
    <w:rsid w:val="007C0243"/>
    <w:rsid w:val="007C0E2E"/>
    <w:rsid w:val="00804ABB"/>
    <w:rsid w:val="00811330"/>
    <w:rsid w:val="008324B1"/>
    <w:rsid w:val="00854FF9"/>
    <w:rsid w:val="008F48DE"/>
    <w:rsid w:val="00914049"/>
    <w:rsid w:val="00916E43"/>
    <w:rsid w:val="009269FF"/>
    <w:rsid w:val="009324D6"/>
    <w:rsid w:val="00934289"/>
    <w:rsid w:val="009662AF"/>
    <w:rsid w:val="00966CA6"/>
    <w:rsid w:val="00972824"/>
    <w:rsid w:val="00985C24"/>
    <w:rsid w:val="009961A2"/>
    <w:rsid w:val="009A138F"/>
    <w:rsid w:val="009B6946"/>
    <w:rsid w:val="009D2176"/>
    <w:rsid w:val="009F152B"/>
    <w:rsid w:val="00A0645A"/>
    <w:rsid w:val="00A110EF"/>
    <w:rsid w:val="00A25028"/>
    <w:rsid w:val="00A42D40"/>
    <w:rsid w:val="00A56DB4"/>
    <w:rsid w:val="00A66F5A"/>
    <w:rsid w:val="00A84D39"/>
    <w:rsid w:val="00A8700A"/>
    <w:rsid w:val="00AB48D3"/>
    <w:rsid w:val="00AD0F2C"/>
    <w:rsid w:val="00AD5E76"/>
    <w:rsid w:val="00B02B60"/>
    <w:rsid w:val="00B02FE3"/>
    <w:rsid w:val="00BA18E4"/>
    <w:rsid w:val="00BC0A8A"/>
    <w:rsid w:val="00BE49F9"/>
    <w:rsid w:val="00BF5776"/>
    <w:rsid w:val="00C1774D"/>
    <w:rsid w:val="00C5788A"/>
    <w:rsid w:val="00C77B92"/>
    <w:rsid w:val="00CD180C"/>
    <w:rsid w:val="00CF76D0"/>
    <w:rsid w:val="00D16E4A"/>
    <w:rsid w:val="00D36159"/>
    <w:rsid w:val="00D45826"/>
    <w:rsid w:val="00D673BE"/>
    <w:rsid w:val="00D91B05"/>
    <w:rsid w:val="00D96C65"/>
    <w:rsid w:val="00DC48FD"/>
    <w:rsid w:val="00DD0A60"/>
    <w:rsid w:val="00DD0DD7"/>
    <w:rsid w:val="00DD4E5A"/>
    <w:rsid w:val="00DD79AB"/>
    <w:rsid w:val="00DD7E18"/>
    <w:rsid w:val="00E125AE"/>
    <w:rsid w:val="00E15933"/>
    <w:rsid w:val="00E16F13"/>
    <w:rsid w:val="00E54E3D"/>
    <w:rsid w:val="00E635F0"/>
    <w:rsid w:val="00E77C3D"/>
    <w:rsid w:val="00E92A4E"/>
    <w:rsid w:val="00ED5FB5"/>
    <w:rsid w:val="00F27897"/>
    <w:rsid w:val="00F61A29"/>
    <w:rsid w:val="00F65FFB"/>
    <w:rsid w:val="00F7070C"/>
    <w:rsid w:val="00F77DC0"/>
    <w:rsid w:val="00F9210A"/>
    <w:rsid w:val="00FA138B"/>
    <w:rsid w:val="00FD79F3"/>
    <w:rsid w:val="00FE0AF2"/>
    <w:rsid w:val="00FE14B9"/>
    <w:rsid w:val="00FE76AA"/>
    <w:rsid w:val="00FF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D4E910"/>
  <w15:docId w15:val="{4AFB9064-6F04-4189-8525-F8E1186F2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26E4E"/>
    <w:pPr>
      <w:spacing w:line="312" w:lineRule="auto"/>
      <w:ind w:firstLine="340"/>
      <w:jc w:val="both"/>
    </w:pPr>
    <w:rPr>
      <w:rFonts w:ascii="CMU Serif Roman" w:hAnsi="CMU Serif Roman"/>
      <w:sz w:val="21"/>
      <w:szCs w:val="24"/>
      <w:lang w:val="en-GB" w:eastAsia="en-US"/>
    </w:rPr>
  </w:style>
  <w:style w:type="paragraph" w:styleId="Nagwek1">
    <w:name w:val="heading 1"/>
    <w:basedOn w:val="Normalny"/>
    <w:next w:val="Firstparagraph"/>
    <w:qFormat/>
    <w:rsid w:val="00DD4E5A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Nagwek2">
    <w:name w:val="heading 2"/>
    <w:basedOn w:val="Normalny"/>
    <w:next w:val="Firstparagraph"/>
    <w:qFormat/>
    <w:rsid w:val="00DD4E5A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Nagwek3">
    <w:name w:val="heading 3"/>
    <w:basedOn w:val="Normalny"/>
    <w:next w:val="Firstparagraph"/>
    <w:qFormat/>
    <w:rsid w:val="00DD4E5A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ny"/>
    <w:next w:val="Normalny"/>
    <w:pPr>
      <w:ind w:firstLine="0"/>
    </w:pPr>
  </w:style>
  <w:style w:type="character" w:styleId="Numerstrony">
    <w:name w:val="page number"/>
    <w:basedOn w:val="Domylnaczcionkaakapitu"/>
    <w:semiHidden/>
  </w:style>
  <w:style w:type="paragraph" w:styleId="Nagwek">
    <w:name w:val="header"/>
    <w:basedOn w:val="Normalny"/>
    <w:semiHidden/>
    <w:pPr>
      <w:tabs>
        <w:tab w:val="center" w:pos="4153"/>
        <w:tab w:val="right" w:pos="8306"/>
      </w:tabs>
    </w:pPr>
  </w:style>
  <w:style w:type="paragraph" w:styleId="Legenda">
    <w:name w:val="caption"/>
    <w:basedOn w:val="Normalny"/>
    <w:next w:val="Normalny"/>
    <w:uiPriority w:val="35"/>
    <w:unhideWhenUsed/>
    <w:qFormat/>
    <w:rsid w:val="00BE49F9"/>
    <w:rPr>
      <w:bCs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Spistreci3">
    <w:name w:val="toc 3"/>
    <w:basedOn w:val="Normalny"/>
    <w:next w:val="Normalny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Spistreci4">
    <w:name w:val="toc 4"/>
    <w:basedOn w:val="Normalny"/>
    <w:next w:val="Normalny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table" w:styleId="Tabela-Siatka">
    <w:name w:val="Table Grid"/>
    <w:basedOn w:val="Standardowy"/>
    <w:uiPriority w:val="59"/>
    <w:rsid w:val="004807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6517DC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517DC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6517DC"/>
    <w:rPr>
      <w:color w:val="800080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5D0EE9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F77DC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9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4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98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73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3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6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6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3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01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1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1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iel\Download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7ABD91-9E4B-8545-A214-2AED6567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238</TotalTime>
  <Pages>18</Pages>
  <Words>3720</Words>
  <Characters>22325</Characters>
  <Application>Microsoft Office Word</Application>
  <DocSecurity>0</DocSecurity>
  <Lines>186</Lines>
  <Paragraphs>51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 Antonowicz</dc:creator>
  <cp:lastModifiedBy>Paweł Kolec</cp:lastModifiedBy>
  <cp:revision>8</cp:revision>
  <cp:lastPrinted>2023-09-03T09:04:00Z</cp:lastPrinted>
  <dcterms:created xsi:type="dcterms:W3CDTF">2023-09-03T09:06:00Z</dcterms:created>
  <dcterms:modified xsi:type="dcterms:W3CDTF">2024-11-25T21:18:00Z</dcterms:modified>
</cp:coreProperties>
</file>